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E83E8" w14:textId="4331BCA5" w:rsidR="00B979D8" w:rsidRDefault="0096379C">
      <w:pPr>
        <w:pStyle w:val="Date"/>
      </w:pPr>
      <w:r>
        <w:t>26/10/2018</w:t>
      </w:r>
    </w:p>
    <w:p w14:paraId="3F674A07" w14:textId="49DFC81E" w:rsidR="00B979D8" w:rsidRDefault="00E5054B">
      <w:pPr>
        <w:pStyle w:val="Title"/>
      </w:pPr>
      <w:r>
        <w:t>Customer Records</w:t>
      </w:r>
    </w:p>
    <w:p w14:paraId="788FB3D9" w14:textId="43974125" w:rsidR="00B979D8" w:rsidRDefault="00E5054B">
      <w:pPr>
        <w:pStyle w:val="Heading1"/>
      </w:pPr>
      <w:bookmarkStart w:id="0" w:name="_Toc528364122"/>
      <w:r>
        <w:t>Introduction</w:t>
      </w:r>
      <w:bookmarkEnd w:id="0"/>
    </w:p>
    <w:p w14:paraId="3BF38CB6" w14:textId="1D512546" w:rsidR="00B979D8" w:rsidRDefault="00E5054B">
      <w:r>
        <w:t xml:space="preserve">This document reports on mini-project requested by Intercom as part of recruitment process for Mina Youssef for position of </w:t>
      </w:r>
      <w:r w:rsidR="00B40550">
        <w:t xml:space="preserve">Sr. </w:t>
      </w:r>
      <w:r>
        <w:t>Software Engineer</w:t>
      </w:r>
    </w:p>
    <w:p w14:paraId="3C6FD19A" w14:textId="6757D727" w:rsidR="00B979D8" w:rsidRDefault="008A431F" w:rsidP="00E5054B">
      <w:pPr>
        <w:pStyle w:val="Heading2"/>
      </w:pPr>
      <w:bookmarkStart w:id="1" w:name="_Toc528364123"/>
      <w:r>
        <w:t>Development Stack</w:t>
      </w:r>
      <w:bookmarkEnd w:id="1"/>
    </w:p>
    <w:p w14:paraId="4B5E860A" w14:textId="04C43C9B" w:rsidR="0096379C" w:rsidRDefault="00E5054B" w:rsidP="0096379C">
      <w:pPr>
        <w:ind w:left="720"/>
      </w:pPr>
      <w:r>
        <w:t xml:space="preserve">Python </w:t>
      </w:r>
      <w:r w:rsidR="008A431F">
        <w:t>3 w/ PyCharm</w:t>
      </w:r>
    </w:p>
    <w:p w14:paraId="5A1EB269" w14:textId="05B464D4" w:rsidR="00295328" w:rsidRDefault="007C31DD" w:rsidP="007C31DD">
      <w:pPr>
        <w:pStyle w:val="Heading2"/>
      </w:pPr>
      <w:bookmarkStart w:id="2" w:name="_Toc528364124"/>
      <w:r>
        <w:t>Run Instructions</w:t>
      </w:r>
      <w:bookmarkEnd w:id="2"/>
    </w:p>
    <w:p w14:paraId="748CC9DE" w14:textId="3BA86AA9" w:rsidR="007C31DD" w:rsidRPr="007C31DD" w:rsidRDefault="007C31DD" w:rsidP="007C31DD">
      <w:r>
        <w:tab/>
      </w:r>
      <w:r w:rsidR="00B76E33">
        <w:t>~/</w:t>
      </w:r>
      <w:r w:rsidR="00B76E33" w:rsidRPr="00B76E33">
        <w:t>Intercom&gt;python main.py --</w:t>
      </w:r>
      <w:proofErr w:type="spellStart"/>
      <w:r w:rsidR="00B76E33" w:rsidRPr="00B76E33">
        <w:t>input_file</w:t>
      </w:r>
      <w:proofErr w:type="spellEnd"/>
      <w:r w:rsidR="00B76E33" w:rsidRPr="00B76E33">
        <w:t xml:space="preserve"> ./customers.txt --latitude 53.339428 --longitude -6.257664 --</w:t>
      </w:r>
      <w:proofErr w:type="spellStart"/>
      <w:r w:rsidR="00B76E33" w:rsidRPr="00B76E33">
        <w:t>search_radius</w:t>
      </w:r>
      <w:proofErr w:type="spellEnd"/>
      <w:r w:rsidR="00B76E33" w:rsidRPr="00B76E33">
        <w:t xml:space="preserve"> 100</w:t>
      </w:r>
    </w:p>
    <w:sdt>
      <w:sdtPr>
        <w:rPr>
          <w:rFonts w:asciiTheme="minorHAnsi" w:hAnsiTheme="minorHAnsi"/>
          <w:caps w:val="0"/>
          <w:color w:val="707070" w:themeColor="accent1"/>
          <w:spacing w:val="0"/>
          <w:sz w:val="22"/>
          <w:szCs w:val="22"/>
        </w:rPr>
        <w:id w:val="1674920294"/>
        <w:docPartObj>
          <w:docPartGallery w:val="Table of Contents"/>
          <w:docPartUnique/>
        </w:docPartObj>
      </w:sdtPr>
      <w:sdtEndPr>
        <w:rPr>
          <w:b/>
          <w:bCs/>
          <w:noProof/>
        </w:rPr>
      </w:sdtEndPr>
      <w:sdtContent>
        <w:p w14:paraId="736C08FB" w14:textId="52C02F7F" w:rsidR="0096379C" w:rsidRDefault="0096379C">
          <w:pPr>
            <w:pStyle w:val="TOCHeading"/>
          </w:pPr>
          <w:r>
            <w:t>Contents</w:t>
          </w:r>
        </w:p>
        <w:p w14:paraId="2CAB19E3" w14:textId="2B2439D3" w:rsidR="00A0635E" w:rsidRDefault="0096379C">
          <w:pPr>
            <w:pStyle w:val="TOC1"/>
            <w:tabs>
              <w:tab w:val="right" w:leader="dot" w:pos="8630"/>
            </w:tabs>
            <w:rPr>
              <w:rFonts w:eastAsiaTheme="minorEastAsia"/>
              <w:noProof/>
              <w:color w:val="auto"/>
              <w:lang w:eastAsia="en-US"/>
            </w:rPr>
          </w:pPr>
          <w:r>
            <w:rPr>
              <w:b/>
              <w:bCs/>
              <w:noProof/>
            </w:rPr>
            <w:fldChar w:fldCharType="begin"/>
          </w:r>
          <w:r>
            <w:rPr>
              <w:b/>
              <w:bCs/>
              <w:noProof/>
            </w:rPr>
            <w:instrText xml:space="preserve"> TOC \o "1-2" \h \z \u </w:instrText>
          </w:r>
          <w:r>
            <w:rPr>
              <w:b/>
              <w:bCs/>
              <w:noProof/>
            </w:rPr>
            <w:fldChar w:fldCharType="separate"/>
          </w:r>
          <w:hyperlink w:anchor="_Toc528364122" w:history="1">
            <w:r w:rsidR="00A0635E" w:rsidRPr="008362AE">
              <w:rPr>
                <w:rStyle w:val="Hyperlink"/>
                <w:noProof/>
              </w:rPr>
              <w:t>Introduction</w:t>
            </w:r>
            <w:r w:rsidR="00A0635E">
              <w:rPr>
                <w:noProof/>
                <w:webHidden/>
              </w:rPr>
              <w:tab/>
            </w:r>
            <w:r w:rsidR="00A0635E">
              <w:rPr>
                <w:noProof/>
                <w:webHidden/>
              </w:rPr>
              <w:fldChar w:fldCharType="begin"/>
            </w:r>
            <w:r w:rsidR="00A0635E">
              <w:rPr>
                <w:noProof/>
                <w:webHidden/>
              </w:rPr>
              <w:instrText xml:space="preserve"> PAGEREF _Toc528364122 \h </w:instrText>
            </w:r>
            <w:r w:rsidR="00A0635E">
              <w:rPr>
                <w:noProof/>
                <w:webHidden/>
              </w:rPr>
            </w:r>
            <w:r w:rsidR="00A0635E">
              <w:rPr>
                <w:noProof/>
                <w:webHidden/>
              </w:rPr>
              <w:fldChar w:fldCharType="separate"/>
            </w:r>
            <w:r w:rsidR="00A0635E">
              <w:rPr>
                <w:noProof/>
                <w:webHidden/>
              </w:rPr>
              <w:t>1</w:t>
            </w:r>
            <w:r w:rsidR="00A0635E">
              <w:rPr>
                <w:noProof/>
                <w:webHidden/>
              </w:rPr>
              <w:fldChar w:fldCharType="end"/>
            </w:r>
          </w:hyperlink>
        </w:p>
        <w:p w14:paraId="3B0CEB10" w14:textId="621B61A2" w:rsidR="00A0635E" w:rsidRDefault="00A0635E">
          <w:pPr>
            <w:pStyle w:val="TOC2"/>
            <w:tabs>
              <w:tab w:val="right" w:leader="dot" w:pos="8630"/>
            </w:tabs>
            <w:rPr>
              <w:rFonts w:eastAsiaTheme="minorEastAsia"/>
              <w:noProof/>
              <w:color w:val="auto"/>
              <w:lang w:eastAsia="en-US"/>
            </w:rPr>
          </w:pPr>
          <w:hyperlink w:anchor="_Toc528364123" w:history="1">
            <w:r w:rsidRPr="008362AE">
              <w:rPr>
                <w:rStyle w:val="Hyperlink"/>
                <w:noProof/>
              </w:rPr>
              <w:t>Development Stack</w:t>
            </w:r>
            <w:r>
              <w:rPr>
                <w:noProof/>
                <w:webHidden/>
              </w:rPr>
              <w:tab/>
            </w:r>
            <w:r>
              <w:rPr>
                <w:noProof/>
                <w:webHidden/>
              </w:rPr>
              <w:fldChar w:fldCharType="begin"/>
            </w:r>
            <w:r>
              <w:rPr>
                <w:noProof/>
                <w:webHidden/>
              </w:rPr>
              <w:instrText xml:space="preserve"> PAGEREF _Toc528364123 \h </w:instrText>
            </w:r>
            <w:r>
              <w:rPr>
                <w:noProof/>
                <w:webHidden/>
              </w:rPr>
            </w:r>
            <w:r>
              <w:rPr>
                <w:noProof/>
                <w:webHidden/>
              </w:rPr>
              <w:fldChar w:fldCharType="separate"/>
            </w:r>
            <w:r>
              <w:rPr>
                <w:noProof/>
                <w:webHidden/>
              </w:rPr>
              <w:t>1</w:t>
            </w:r>
            <w:r>
              <w:rPr>
                <w:noProof/>
                <w:webHidden/>
              </w:rPr>
              <w:fldChar w:fldCharType="end"/>
            </w:r>
          </w:hyperlink>
        </w:p>
        <w:p w14:paraId="79A2973B" w14:textId="14025177" w:rsidR="00A0635E" w:rsidRDefault="00A0635E">
          <w:pPr>
            <w:pStyle w:val="TOC2"/>
            <w:tabs>
              <w:tab w:val="right" w:leader="dot" w:pos="8630"/>
            </w:tabs>
            <w:rPr>
              <w:rFonts w:eastAsiaTheme="minorEastAsia"/>
              <w:noProof/>
              <w:color w:val="auto"/>
              <w:lang w:eastAsia="en-US"/>
            </w:rPr>
          </w:pPr>
          <w:hyperlink w:anchor="_Toc528364124" w:history="1">
            <w:r w:rsidRPr="008362AE">
              <w:rPr>
                <w:rStyle w:val="Hyperlink"/>
                <w:noProof/>
              </w:rPr>
              <w:t>Run Instructions</w:t>
            </w:r>
            <w:r>
              <w:rPr>
                <w:noProof/>
                <w:webHidden/>
              </w:rPr>
              <w:tab/>
            </w:r>
            <w:r>
              <w:rPr>
                <w:noProof/>
                <w:webHidden/>
              </w:rPr>
              <w:fldChar w:fldCharType="begin"/>
            </w:r>
            <w:r>
              <w:rPr>
                <w:noProof/>
                <w:webHidden/>
              </w:rPr>
              <w:instrText xml:space="preserve"> PAGEREF _Toc528364124 \h </w:instrText>
            </w:r>
            <w:r>
              <w:rPr>
                <w:noProof/>
                <w:webHidden/>
              </w:rPr>
            </w:r>
            <w:r>
              <w:rPr>
                <w:noProof/>
                <w:webHidden/>
              </w:rPr>
              <w:fldChar w:fldCharType="separate"/>
            </w:r>
            <w:r>
              <w:rPr>
                <w:noProof/>
                <w:webHidden/>
              </w:rPr>
              <w:t>1</w:t>
            </w:r>
            <w:r>
              <w:rPr>
                <w:noProof/>
                <w:webHidden/>
              </w:rPr>
              <w:fldChar w:fldCharType="end"/>
            </w:r>
          </w:hyperlink>
        </w:p>
        <w:p w14:paraId="6D90AB24" w14:textId="504707FD" w:rsidR="00A0635E" w:rsidRDefault="00A0635E">
          <w:pPr>
            <w:pStyle w:val="TOC1"/>
            <w:tabs>
              <w:tab w:val="right" w:leader="dot" w:pos="8630"/>
            </w:tabs>
            <w:rPr>
              <w:rFonts w:eastAsiaTheme="minorEastAsia"/>
              <w:noProof/>
              <w:color w:val="auto"/>
              <w:lang w:eastAsia="en-US"/>
            </w:rPr>
          </w:pPr>
          <w:hyperlink w:anchor="_Toc528364125" w:history="1">
            <w:r w:rsidRPr="008362AE">
              <w:rPr>
                <w:rStyle w:val="Hyperlink"/>
                <w:noProof/>
              </w:rPr>
              <w:t>Design</w:t>
            </w:r>
            <w:r>
              <w:rPr>
                <w:noProof/>
                <w:webHidden/>
              </w:rPr>
              <w:tab/>
            </w:r>
            <w:r>
              <w:rPr>
                <w:noProof/>
                <w:webHidden/>
              </w:rPr>
              <w:fldChar w:fldCharType="begin"/>
            </w:r>
            <w:r>
              <w:rPr>
                <w:noProof/>
                <w:webHidden/>
              </w:rPr>
              <w:instrText xml:space="preserve"> PAGEREF _Toc528364125 \h </w:instrText>
            </w:r>
            <w:r>
              <w:rPr>
                <w:noProof/>
                <w:webHidden/>
              </w:rPr>
            </w:r>
            <w:r>
              <w:rPr>
                <w:noProof/>
                <w:webHidden/>
              </w:rPr>
              <w:fldChar w:fldCharType="separate"/>
            </w:r>
            <w:r>
              <w:rPr>
                <w:noProof/>
                <w:webHidden/>
              </w:rPr>
              <w:t>2</w:t>
            </w:r>
            <w:r>
              <w:rPr>
                <w:noProof/>
                <w:webHidden/>
              </w:rPr>
              <w:fldChar w:fldCharType="end"/>
            </w:r>
          </w:hyperlink>
        </w:p>
        <w:p w14:paraId="620275E4" w14:textId="763FAC29" w:rsidR="00A0635E" w:rsidRDefault="00A0635E">
          <w:pPr>
            <w:pStyle w:val="TOC2"/>
            <w:tabs>
              <w:tab w:val="right" w:leader="dot" w:pos="8630"/>
            </w:tabs>
            <w:rPr>
              <w:rFonts w:eastAsiaTheme="minorEastAsia"/>
              <w:noProof/>
              <w:color w:val="auto"/>
              <w:lang w:eastAsia="en-US"/>
            </w:rPr>
          </w:pPr>
          <w:hyperlink w:anchor="_Toc528364126" w:history="1">
            <w:r w:rsidRPr="008362AE">
              <w:rPr>
                <w:rStyle w:val="Hyperlink"/>
                <w:noProof/>
              </w:rPr>
              <w:t>App Component</w:t>
            </w:r>
            <w:r>
              <w:rPr>
                <w:noProof/>
                <w:webHidden/>
              </w:rPr>
              <w:tab/>
            </w:r>
            <w:r>
              <w:rPr>
                <w:noProof/>
                <w:webHidden/>
              </w:rPr>
              <w:fldChar w:fldCharType="begin"/>
            </w:r>
            <w:r>
              <w:rPr>
                <w:noProof/>
                <w:webHidden/>
              </w:rPr>
              <w:instrText xml:space="preserve"> PAGEREF _Toc528364126 \h </w:instrText>
            </w:r>
            <w:r>
              <w:rPr>
                <w:noProof/>
                <w:webHidden/>
              </w:rPr>
            </w:r>
            <w:r>
              <w:rPr>
                <w:noProof/>
                <w:webHidden/>
              </w:rPr>
              <w:fldChar w:fldCharType="separate"/>
            </w:r>
            <w:r>
              <w:rPr>
                <w:noProof/>
                <w:webHidden/>
              </w:rPr>
              <w:t>2</w:t>
            </w:r>
            <w:r>
              <w:rPr>
                <w:noProof/>
                <w:webHidden/>
              </w:rPr>
              <w:fldChar w:fldCharType="end"/>
            </w:r>
          </w:hyperlink>
        </w:p>
        <w:p w14:paraId="1371A8BD" w14:textId="37136F23" w:rsidR="00A0635E" w:rsidRDefault="00A0635E">
          <w:pPr>
            <w:pStyle w:val="TOC2"/>
            <w:tabs>
              <w:tab w:val="right" w:leader="dot" w:pos="8630"/>
            </w:tabs>
            <w:rPr>
              <w:rFonts w:eastAsiaTheme="minorEastAsia"/>
              <w:noProof/>
              <w:color w:val="auto"/>
              <w:lang w:eastAsia="en-US"/>
            </w:rPr>
          </w:pPr>
          <w:hyperlink w:anchor="_Toc528364127" w:history="1">
            <w:r w:rsidRPr="008362AE">
              <w:rPr>
                <w:rStyle w:val="Hyperlink"/>
                <w:noProof/>
              </w:rPr>
              <w:t>Services Component</w:t>
            </w:r>
            <w:r>
              <w:rPr>
                <w:noProof/>
                <w:webHidden/>
              </w:rPr>
              <w:tab/>
            </w:r>
            <w:r>
              <w:rPr>
                <w:noProof/>
                <w:webHidden/>
              </w:rPr>
              <w:fldChar w:fldCharType="begin"/>
            </w:r>
            <w:r>
              <w:rPr>
                <w:noProof/>
                <w:webHidden/>
              </w:rPr>
              <w:instrText xml:space="preserve"> PAGEREF _Toc528364127 \h </w:instrText>
            </w:r>
            <w:r>
              <w:rPr>
                <w:noProof/>
                <w:webHidden/>
              </w:rPr>
            </w:r>
            <w:r>
              <w:rPr>
                <w:noProof/>
                <w:webHidden/>
              </w:rPr>
              <w:fldChar w:fldCharType="separate"/>
            </w:r>
            <w:r>
              <w:rPr>
                <w:noProof/>
                <w:webHidden/>
              </w:rPr>
              <w:t>3</w:t>
            </w:r>
            <w:r>
              <w:rPr>
                <w:noProof/>
                <w:webHidden/>
              </w:rPr>
              <w:fldChar w:fldCharType="end"/>
            </w:r>
          </w:hyperlink>
        </w:p>
        <w:p w14:paraId="0A630646" w14:textId="3124326E" w:rsidR="00A0635E" w:rsidRDefault="00A0635E">
          <w:pPr>
            <w:pStyle w:val="TOC2"/>
            <w:tabs>
              <w:tab w:val="right" w:leader="dot" w:pos="8630"/>
            </w:tabs>
            <w:rPr>
              <w:rFonts w:eastAsiaTheme="minorEastAsia"/>
              <w:noProof/>
              <w:color w:val="auto"/>
              <w:lang w:eastAsia="en-US"/>
            </w:rPr>
          </w:pPr>
          <w:hyperlink w:anchor="_Toc528364128" w:history="1">
            <w:r w:rsidRPr="008362AE">
              <w:rPr>
                <w:rStyle w:val="Hyperlink"/>
                <w:noProof/>
              </w:rPr>
              <w:t>Distance calcul</w:t>
            </w:r>
            <w:bookmarkStart w:id="3" w:name="_GoBack"/>
            <w:bookmarkEnd w:id="3"/>
            <w:r w:rsidRPr="008362AE">
              <w:rPr>
                <w:rStyle w:val="Hyperlink"/>
                <w:noProof/>
              </w:rPr>
              <w:t>ation kernel</w:t>
            </w:r>
            <w:r>
              <w:rPr>
                <w:noProof/>
                <w:webHidden/>
              </w:rPr>
              <w:tab/>
            </w:r>
            <w:r>
              <w:rPr>
                <w:noProof/>
                <w:webHidden/>
              </w:rPr>
              <w:fldChar w:fldCharType="begin"/>
            </w:r>
            <w:r>
              <w:rPr>
                <w:noProof/>
                <w:webHidden/>
              </w:rPr>
              <w:instrText xml:space="preserve"> PAGEREF _Toc528364128 \h </w:instrText>
            </w:r>
            <w:r>
              <w:rPr>
                <w:noProof/>
                <w:webHidden/>
              </w:rPr>
            </w:r>
            <w:r>
              <w:rPr>
                <w:noProof/>
                <w:webHidden/>
              </w:rPr>
              <w:fldChar w:fldCharType="separate"/>
            </w:r>
            <w:r>
              <w:rPr>
                <w:noProof/>
                <w:webHidden/>
              </w:rPr>
              <w:t>3</w:t>
            </w:r>
            <w:r>
              <w:rPr>
                <w:noProof/>
                <w:webHidden/>
              </w:rPr>
              <w:fldChar w:fldCharType="end"/>
            </w:r>
          </w:hyperlink>
        </w:p>
        <w:p w14:paraId="13F453F8" w14:textId="08F4165C" w:rsidR="00A0635E" w:rsidRDefault="00A0635E">
          <w:pPr>
            <w:pStyle w:val="TOC1"/>
            <w:tabs>
              <w:tab w:val="right" w:leader="dot" w:pos="8630"/>
            </w:tabs>
            <w:rPr>
              <w:rFonts w:eastAsiaTheme="minorEastAsia"/>
              <w:noProof/>
              <w:color w:val="auto"/>
              <w:lang w:eastAsia="en-US"/>
            </w:rPr>
          </w:pPr>
          <w:hyperlink w:anchor="_Toc528364129" w:history="1">
            <w:r w:rsidRPr="008362AE">
              <w:rPr>
                <w:rStyle w:val="Hyperlink"/>
                <w:noProof/>
              </w:rPr>
              <w:t>Testing</w:t>
            </w:r>
            <w:r>
              <w:rPr>
                <w:noProof/>
                <w:webHidden/>
              </w:rPr>
              <w:tab/>
            </w:r>
            <w:r>
              <w:rPr>
                <w:noProof/>
                <w:webHidden/>
              </w:rPr>
              <w:fldChar w:fldCharType="begin"/>
            </w:r>
            <w:r>
              <w:rPr>
                <w:noProof/>
                <w:webHidden/>
              </w:rPr>
              <w:instrText xml:space="preserve"> PAGEREF _Toc528364129 \h </w:instrText>
            </w:r>
            <w:r>
              <w:rPr>
                <w:noProof/>
                <w:webHidden/>
              </w:rPr>
            </w:r>
            <w:r>
              <w:rPr>
                <w:noProof/>
                <w:webHidden/>
              </w:rPr>
              <w:fldChar w:fldCharType="separate"/>
            </w:r>
            <w:r>
              <w:rPr>
                <w:noProof/>
                <w:webHidden/>
              </w:rPr>
              <w:t>4</w:t>
            </w:r>
            <w:r>
              <w:rPr>
                <w:noProof/>
                <w:webHidden/>
              </w:rPr>
              <w:fldChar w:fldCharType="end"/>
            </w:r>
          </w:hyperlink>
        </w:p>
        <w:p w14:paraId="1F460ED6" w14:textId="453D902F" w:rsidR="00A0635E" w:rsidRDefault="00A0635E">
          <w:pPr>
            <w:pStyle w:val="TOC2"/>
            <w:tabs>
              <w:tab w:val="right" w:leader="dot" w:pos="8630"/>
            </w:tabs>
            <w:rPr>
              <w:rFonts w:eastAsiaTheme="minorEastAsia"/>
              <w:noProof/>
              <w:color w:val="auto"/>
              <w:lang w:eastAsia="en-US"/>
            </w:rPr>
          </w:pPr>
          <w:hyperlink w:anchor="_Toc528364130" w:history="1">
            <w:r w:rsidRPr="008362AE">
              <w:rPr>
                <w:rStyle w:val="Hyperlink"/>
                <w:noProof/>
              </w:rPr>
              <w:t>Unit testing</w:t>
            </w:r>
            <w:r>
              <w:rPr>
                <w:noProof/>
                <w:webHidden/>
              </w:rPr>
              <w:tab/>
            </w:r>
            <w:r>
              <w:rPr>
                <w:noProof/>
                <w:webHidden/>
              </w:rPr>
              <w:fldChar w:fldCharType="begin"/>
            </w:r>
            <w:r>
              <w:rPr>
                <w:noProof/>
                <w:webHidden/>
              </w:rPr>
              <w:instrText xml:space="preserve"> PAGEREF _Toc528364130 \h </w:instrText>
            </w:r>
            <w:r>
              <w:rPr>
                <w:noProof/>
                <w:webHidden/>
              </w:rPr>
            </w:r>
            <w:r>
              <w:rPr>
                <w:noProof/>
                <w:webHidden/>
              </w:rPr>
              <w:fldChar w:fldCharType="separate"/>
            </w:r>
            <w:r>
              <w:rPr>
                <w:noProof/>
                <w:webHidden/>
              </w:rPr>
              <w:t>4</w:t>
            </w:r>
            <w:r>
              <w:rPr>
                <w:noProof/>
                <w:webHidden/>
              </w:rPr>
              <w:fldChar w:fldCharType="end"/>
            </w:r>
          </w:hyperlink>
        </w:p>
        <w:p w14:paraId="5DB3F4FE" w14:textId="0ACD3DCE" w:rsidR="00A0635E" w:rsidRDefault="00A0635E">
          <w:pPr>
            <w:pStyle w:val="TOC2"/>
            <w:tabs>
              <w:tab w:val="right" w:leader="dot" w:pos="8630"/>
            </w:tabs>
            <w:rPr>
              <w:rFonts w:eastAsiaTheme="minorEastAsia"/>
              <w:noProof/>
              <w:color w:val="auto"/>
              <w:lang w:eastAsia="en-US"/>
            </w:rPr>
          </w:pPr>
          <w:hyperlink w:anchor="_Toc528364131" w:history="1">
            <w:r w:rsidRPr="008362AE">
              <w:rPr>
                <w:rStyle w:val="Hyperlink"/>
                <w:noProof/>
              </w:rPr>
              <w:t>System Testing</w:t>
            </w:r>
            <w:r>
              <w:rPr>
                <w:noProof/>
                <w:webHidden/>
              </w:rPr>
              <w:tab/>
            </w:r>
            <w:r>
              <w:rPr>
                <w:noProof/>
                <w:webHidden/>
              </w:rPr>
              <w:fldChar w:fldCharType="begin"/>
            </w:r>
            <w:r>
              <w:rPr>
                <w:noProof/>
                <w:webHidden/>
              </w:rPr>
              <w:instrText xml:space="preserve"> PAGEREF _Toc528364131 \h </w:instrText>
            </w:r>
            <w:r>
              <w:rPr>
                <w:noProof/>
                <w:webHidden/>
              </w:rPr>
            </w:r>
            <w:r>
              <w:rPr>
                <w:noProof/>
                <w:webHidden/>
              </w:rPr>
              <w:fldChar w:fldCharType="separate"/>
            </w:r>
            <w:r>
              <w:rPr>
                <w:noProof/>
                <w:webHidden/>
              </w:rPr>
              <w:t>4</w:t>
            </w:r>
            <w:r>
              <w:rPr>
                <w:noProof/>
                <w:webHidden/>
              </w:rPr>
              <w:fldChar w:fldCharType="end"/>
            </w:r>
          </w:hyperlink>
        </w:p>
        <w:p w14:paraId="5BCA9887" w14:textId="7293AC19" w:rsidR="00A0635E" w:rsidRDefault="00A0635E">
          <w:pPr>
            <w:pStyle w:val="TOC2"/>
            <w:tabs>
              <w:tab w:val="right" w:leader="dot" w:pos="8630"/>
            </w:tabs>
            <w:rPr>
              <w:rFonts w:eastAsiaTheme="minorEastAsia"/>
              <w:noProof/>
              <w:color w:val="auto"/>
              <w:lang w:eastAsia="en-US"/>
            </w:rPr>
          </w:pPr>
          <w:hyperlink w:anchor="_Toc528364132" w:history="1">
            <w:r w:rsidRPr="008362AE">
              <w:rPr>
                <w:rStyle w:val="Hyperlink"/>
                <w:noProof/>
              </w:rPr>
              <w:t>Special Case – Antipode</w:t>
            </w:r>
            <w:r>
              <w:rPr>
                <w:noProof/>
                <w:webHidden/>
              </w:rPr>
              <w:tab/>
            </w:r>
            <w:r>
              <w:rPr>
                <w:noProof/>
                <w:webHidden/>
              </w:rPr>
              <w:fldChar w:fldCharType="begin"/>
            </w:r>
            <w:r>
              <w:rPr>
                <w:noProof/>
                <w:webHidden/>
              </w:rPr>
              <w:instrText xml:space="preserve"> PAGEREF _Toc528364132 \h </w:instrText>
            </w:r>
            <w:r>
              <w:rPr>
                <w:noProof/>
                <w:webHidden/>
              </w:rPr>
            </w:r>
            <w:r>
              <w:rPr>
                <w:noProof/>
                <w:webHidden/>
              </w:rPr>
              <w:fldChar w:fldCharType="separate"/>
            </w:r>
            <w:r>
              <w:rPr>
                <w:noProof/>
                <w:webHidden/>
              </w:rPr>
              <w:t>5</w:t>
            </w:r>
            <w:r>
              <w:rPr>
                <w:noProof/>
                <w:webHidden/>
              </w:rPr>
              <w:fldChar w:fldCharType="end"/>
            </w:r>
          </w:hyperlink>
        </w:p>
        <w:p w14:paraId="064A4E3C" w14:textId="2F320E04" w:rsidR="00A0635E" w:rsidRDefault="00A0635E">
          <w:pPr>
            <w:pStyle w:val="TOC1"/>
            <w:tabs>
              <w:tab w:val="right" w:leader="dot" w:pos="8630"/>
            </w:tabs>
            <w:rPr>
              <w:rFonts w:eastAsiaTheme="minorEastAsia"/>
              <w:noProof/>
              <w:color w:val="auto"/>
              <w:lang w:eastAsia="en-US"/>
            </w:rPr>
          </w:pPr>
          <w:hyperlink w:anchor="_Toc528364133" w:history="1">
            <w:r w:rsidRPr="008362AE">
              <w:rPr>
                <w:rStyle w:val="Hyperlink"/>
                <w:noProof/>
              </w:rPr>
              <w:t>Appendex I – Logging</w:t>
            </w:r>
            <w:r>
              <w:rPr>
                <w:noProof/>
                <w:webHidden/>
              </w:rPr>
              <w:tab/>
            </w:r>
            <w:r>
              <w:rPr>
                <w:noProof/>
                <w:webHidden/>
              </w:rPr>
              <w:fldChar w:fldCharType="begin"/>
            </w:r>
            <w:r>
              <w:rPr>
                <w:noProof/>
                <w:webHidden/>
              </w:rPr>
              <w:instrText xml:space="preserve"> PAGEREF _Toc528364133 \h </w:instrText>
            </w:r>
            <w:r>
              <w:rPr>
                <w:noProof/>
                <w:webHidden/>
              </w:rPr>
            </w:r>
            <w:r>
              <w:rPr>
                <w:noProof/>
                <w:webHidden/>
              </w:rPr>
              <w:fldChar w:fldCharType="separate"/>
            </w:r>
            <w:r>
              <w:rPr>
                <w:noProof/>
                <w:webHidden/>
              </w:rPr>
              <w:t>6</w:t>
            </w:r>
            <w:r>
              <w:rPr>
                <w:noProof/>
                <w:webHidden/>
              </w:rPr>
              <w:fldChar w:fldCharType="end"/>
            </w:r>
          </w:hyperlink>
        </w:p>
        <w:p w14:paraId="6BA80971" w14:textId="7B87B158" w:rsidR="00A0635E" w:rsidRDefault="00A0635E">
          <w:pPr>
            <w:pStyle w:val="TOC1"/>
            <w:tabs>
              <w:tab w:val="right" w:leader="dot" w:pos="8630"/>
            </w:tabs>
            <w:rPr>
              <w:rFonts w:eastAsiaTheme="minorEastAsia"/>
              <w:noProof/>
              <w:color w:val="auto"/>
              <w:lang w:eastAsia="en-US"/>
            </w:rPr>
          </w:pPr>
          <w:hyperlink w:anchor="_Toc528364134" w:history="1">
            <w:r w:rsidRPr="008362AE">
              <w:rPr>
                <w:rStyle w:val="Hyperlink"/>
                <w:noProof/>
              </w:rPr>
              <w:t>Appendex II – Config</w:t>
            </w:r>
            <w:r>
              <w:rPr>
                <w:noProof/>
                <w:webHidden/>
              </w:rPr>
              <w:tab/>
            </w:r>
            <w:r>
              <w:rPr>
                <w:noProof/>
                <w:webHidden/>
              </w:rPr>
              <w:fldChar w:fldCharType="begin"/>
            </w:r>
            <w:r>
              <w:rPr>
                <w:noProof/>
                <w:webHidden/>
              </w:rPr>
              <w:instrText xml:space="preserve"> PAGEREF _Toc528364134 \h </w:instrText>
            </w:r>
            <w:r>
              <w:rPr>
                <w:noProof/>
                <w:webHidden/>
              </w:rPr>
            </w:r>
            <w:r>
              <w:rPr>
                <w:noProof/>
                <w:webHidden/>
              </w:rPr>
              <w:fldChar w:fldCharType="separate"/>
            </w:r>
            <w:r>
              <w:rPr>
                <w:noProof/>
                <w:webHidden/>
              </w:rPr>
              <w:t>6</w:t>
            </w:r>
            <w:r>
              <w:rPr>
                <w:noProof/>
                <w:webHidden/>
              </w:rPr>
              <w:fldChar w:fldCharType="end"/>
            </w:r>
          </w:hyperlink>
        </w:p>
        <w:p w14:paraId="287F365A" w14:textId="3DBEDA22" w:rsidR="00A0635E" w:rsidRDefault="00A0635E">
          <w:pPr>
            <w:pStyle w:val="TOC1"/>
            <w:tabs>
              <w:tab w:val="right" w:leader="dot" w:pos="8630"/>
            </w:tabs>
            <w:rPr>
              <w:rFonts w:eastAsiaTheme="minorEastAsia"/>
              <w:noProof/>
              <w:color w:val="auto"/>
              <w:lang w:eastAsia="en-US"/>
            </w:rPr>
          </w:pPr>
          <w:hyperlink w:anchor="_Toc528364135" w:history="1">
            <w:r w:rsidRPr="008362AE">
              <w:rPr>
                <w:rStyle w:val="Hyperlink"/>
                <w:noProof/>
              </w:rPr>
              <w:t>Appendex III – Command Line ARGS</w:t>
            </w:r>
            <w:r>
              <w:rPr>
                <w:noProof/>
                <w:webHidden/>
              </w:rPr>
              <w:tab/>
            </w:r>
            <w:r>
              <w:rPr>
                <w:noProof/>
                <w:webHidden/>
              </w:rPr>
              <w:fldChar w:fldCharType="begin"/>
            </w:r>
            <w:r>
              <w:rPr>
                <w:noProof/>
                <w:webHidden/>
              </w:rPr>
              <w:instrText xml:space="preserve"> PAGEREF _Toc528364135 \h </w:instrText>
            </w:r>
            <w:r>
              <w:rPr>
                <w:noProof/>
                <w:webHidden/>
              </w:rPr>
            </w:r>
            <w:r>
              <w:rPr>
                <w:noProof/>
                <w:webHidden/>
              </w:rPr>
              <w:fldChar w:fldCharType="separate"/>
            </w:r>
            <w:r>
              <w:rPr>
                <w:noProof/>
                <w:webHidden/>
              </w:rPr>
              <w:t>6</w:t>
            </w:r>
            <w:r>
              <w:rPr>
                <w:noProof/>
                <w:webHidden/>
              </w:rPr>
              <w:fldChar w:fldCharType="end"/>
            </w:r>
          </w:hyperlink>
        </w:p>
        <w:p w14:paraId="3354EFBD" w14:textId="4C51343A" w:rsidR="00A0635E" w:rsidRDefault="00A0635E">
          <w:pPr>
            <w:pStyle w:val="TOC1"/>
            <w:tabs>
              <w:tab w:val="right" w:leader="dot" w:pos="8630"/>
            </w:tabs>
            <w:rPr>
              <w:rFonts w:eastAsiaTheme="minorEastAsia"/>
              <w:noProof/>
              <w:color w:val="auto"/>
              <w:lang w:eastAsia="en-US"/>
            </w:rPr>
          </w:pPr>
          <w:hyperlink w:anchor="_Toc528364136" w:history="1">
            <w:r w:rsidRPr="008362AE">
              <w:rPr>
                <w:rStyle w:val="Hyperlink"/>
                <w:noProof/>
              </w:rPr>
              <w:t>Appendex – IV</w:t>
            </w:r>
            <w:r>
              <w:rPr>
                <w:noProof/>
                <w:webHidden/>
              </w:rPr>
              <w:tab/>
            </w:r>
            <w:r>
              <w:rPr>
                <w:noProof/>
                <w:webHidden/>
              </w:rPr>
              <w:fldChar w:fldCharType="begin"/>
            </w:r>
            <w:r>
              <w:rPr>
                <w:noProof/>
                <w:webHidden/>
              </w:rPr>
              <w:instrText xml:space="preserve"> PAGEREF _Toc528364136 \h </w:instrText>
            </w:r>
            <w:r>
              <w:rPr>
                <w:noProof/>
                <w:webHidden/>
              </w:rPr>
            </w:r>
            <w:r>
              <w:rPr>
                <w:noProof/>
                <w:webHidden/>
              </w:rPr>
              <w:fldChar w:fldCharType="separate"/>
            </w:r>
            <w:r>
              <w:rPr>
                <w:noProof/>
                <w:webHidden/>
              </w:rPr>
              <w:t>8</w:t>
            </w:r>
            <w:r>
              <w:rPr>
                <w:noProof/>
                <w:webHidden/>
              </w:rPr>
              <w:fldChar w:fldCharType="end"/>
            </w:r>
          </w:hyperlink>
        </w:p>
        <w:p w14:paraId="12A172E2" w14:textId="051FB68E" w:rsidR="0096379C" w:rsidRDefault="0096379C">
          <w:r>
            <w:rPr>
              <w:b/>
              <w:bCs/>
              <w:noProof/>
            </w:rPr>
            <w:fldChar w:fldCharType="end"/>
          </w:r>
        </w:p>
      </w:sdtContent>
    </w:sdt>
    <w:p w14:paraId="5FC43A98" w14:textId="04490707" w:rsidR="008D5B00" w:rsidRPr="0096379C" w:rsidRDefault="008D5B00" w:rsidP="0096379C">
      <w:pPr>
        <w:ind w:left="0"/>
      </w:pPr>
      <w:r>
        <w:br w:type="page"/>
      </w:r>
    </w:p>
    <w:p w14:paraId="28C8D35E" w14:textId="68249DBD" w:rsidR="00B979D8" w:rsidRDefault="008A431F">
      <w:pPr>
        <w:pStyle w:val="Heading1"/>
      </w:pPr>
      <w:bookmarkStart w:id="4" w:name="_Toc528364125"/>
      <w:r>
        <w:lastRenderedPageBreak/>
        <w:t>Design</w:t>
      </w:r>
      <w:bookmarkEnd w:id="4"/>
    </w:p>
    <w:p w14:paraId="28CAC684" w14:textId="0F7BBDB6" w:rsidR="00A40744" w:rsidRDefault="001E0F98" w:rsidP="001E0F98">
      <w:r>
        <w:t>The following diagram shows the basic building block</w:t>
      </w:r>
      <w:r w:rsidR="00C93C42">
        <w:t>s</w:t>
      </w:r>
    </w:p>
    <w:p w14:paraId="0AB3C1DF" w14:textId="6FA196A4" w:rsidR="00B40550" w:rsidRDefault="00B40550" w:rsidP="001E0F98">
      <w:r>
        <w:rPr>
          <w:noProof/>
        </w:rPr>
        <w:drawing>
          <wp:inline distT="0" distB="0" distL="0" distR="0" wp14:anchorId="123B8F00" wp14:editId="26B282A5">
            <wp:extent cx="5479415" cy="3923732"/>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b="4482"/>
                    <a:stretch/>
                  </pic:blipFill>
                  <pic:spPr bwMode="auto">
                    <a:xfrm>
                      <a:off x="0" y="0"/>
                      <a:ext cx="5479415" cy="3923732"/>
                    </a:xfrm>
                    <a:prstGeom prst="rect">
                      <a:avLst/>
                    </a:prstGeom>
                    <a:noFill/>
                    <a:ln>
                      <a:noFill/>
                    </a:ln>
                    <a:extLst>
                      <a:ext uri="{53640926-AAD7-44D8-BBD7-CCE9431645EC}">
                        <a14:shadowObscured xmlns:a14="http://schemas.microsoft.com/office/drawing/2010/main"/>
                      </a:ext>
                    </a:extLst>
                  </pic:spPr>
                </pic:pic>
              </a:graphicData>
            </a:graphic>
          </wp:inline>
        </w:drawing>
      </w:r>
    </w:p>
    <w:p w14:paraId="38087675" w14:textId="0598A0CA" w:rsidR="007904A4" w:rsidRDefault="007904A4" w:rsidP="001E0F98">
      <w:r>
        <w:t>From high level design there are two main components</w:t>
      </w:r>
    </w:p>
    <w:p w14:paraId="4B5D1A6F" w14:textId="79F510F7" w:rsidR="007904A4" w:rsidRDefault="007904A4" w:rsidP="001E0F98">
      <w:r w:rsidRPr="00C93C42">
        <w:rPr>
          <w:b/>
          <w:bCs/>
          <w:u w:val="single"/>
        </w:rPr>
        <w:t>App</w:t>
      </w:r>
      <w:r w:rsidR="00E94B40">
        <w:t xml:space="preserve"> – Implements MVC pattern and use façade class </w:t>
      </w:r>
      <w:proofErr w:type="spellStart"/>
      <w:r w:rsidR="00E94B40">
        <w:t>LocationApp</w:t>
      </w:r>
      <w:proofErr w:type="spellEnd"/>
      <w:r w:rsidR="00E94B40">
        <w:t xml:space="preserve"> that is called from main module</w:t>
      </w:r>
    </w:p>
    <w:p w14:paraId="4998BAFB" w14:textId="4DA3BC71" w:rsidR="00E94B40" w:rsidRDefault="00E94B40" w:rsidP="001E0F98">
      <w:r w:rsidRPr="00C93C42">
        <w:rPr>
          <w:b/>
          <w:bCs/>
          <w:u w:val="single"/>
        </w:rPr>
        <w:t>Services</w:t>
      </w:r>
      <w:r>
        <w:t xml:space="preserve"> – Independent entities that provides uncorrelated functionality</w:t>
      </w:r>
      <w:r w:rsidR="00B76E33">
        <w:t xml:space="preserve"> as services</w:t>
      </w:r>
    </w:p>
    <w:p w14:paraId="70716ECE" w14:textId="77777777" w:rsidR="00C93C42" w:rsidRDefault="00C93C42" w:rsidP="001E0F98"/>
    <w:p w14:paraId="596E7186" w14:textId="5DD62EDE" w:rsidR="00E94B40" w:rsidRDefault="00E94B40" w:rsidP="00E94B40">
      <w:pPr>
        <w:pStyle w:val="Heading2"/>
      </w:pPr>
      <w:bookmarkStart w:id="5" w:name="_Toc528364126"/>
      <w:r>
        <w:t>App Component</w:t>
      </w:r>
      <w:bookmarkEnd w:id="5"/>
    </w:p>
    <w:p w14:paraId="2298FF93" w14:textId="2BC54AFF" w:rsidR="00E94B40" w:rsidRDefault="00E94B40" w:rsidP="00E94B40">
      <w:pPr>
        <w:pStyle w:val="Heading3"/>
      </w:pPr>
      <w:r>
        <w:t>Model</w:t>
      </w:r>
    </w:p>
    <w:p w14:paraId="7CD0EB43" w14:textId="0BF01D5B" w:rsidR="00E94B40" w:rsidRDefault="00E94B40" w:rsidP="00E94B40">
      <w:r>
        <w:t xml:space="preserve">Defining the structures that is used like Location Class, </w:t>
      </w:r>
      <w:proofErr w:type="spellStart"/>
      <w:r>
        <w:t>DataRecord</w:t>
      </w:r>
      <w:proofErr w:type="spellEnd"/>
      <w:r>
        <w:t xml:space="preserve"> </w:t>
      </w:r>
      <w:r w:rsidR="00B76E33">
        <w:t>Class</w:t>
      </w:r>
      <w:r>
        <w:t>…</w:t>
      </w:r>
      <w:proofErr w:type="spellStart"/>
      <w:r>
        <w:t>etc</w:t>
      </w:r>
      <w:proofErr w:type="spellEnd"/>
    </w:p>
    <w:p w14:paraId="03295499" w14:textId="4ADAD7CD" w:rsidR="00E94B40" w:rsidRDefault="00E94B40" w:rsidP="00E94B40">
      <w:pPr>
        <w:pStyle w:val="Heading3"/>
      </w:pPr>
      <w:r>
        <w:t>Controller</w:t>
      </w:r>
    </w:p>
    <w:p w14:paraId="4DD764D9" w14:textId="57B905DC" w:rsidR="00E94B40" w:rsidRDefault="00B76E33" w:rsidP="00E94B40">
      <w:r>
        <w:t>Defines h</w:t>
      </w:r>
      <w:r w:rsidR="00E94B40">
        <w:t xml:space="preserve">ow execution is performed, </w:t>
      </w:r>
      <w:r>
        <w:t xml:space="preserve">I’ve </w:t>
      </w:r>
      <w:r w:rsidR="00E94B40">
        <w:t>two main approaches, single or multi-threaded.</w:t>
      </w:r>
    </w:p>
    <w:p w14:paraId="653D0C12" w14:textId="02B18A8F" w:rsidR="00E94B40" w:rsidRDefault="00E94B40" w:rsidP="00E94B40">
      <w:r>
        <w:t>And both shared the same base class so the façade class would use Strategy pattern in invoking the desired controller in runtime</w:t>
      </w:r>
    </w:p>
    <w:p w14:paraId="701D3F87" w14:textId="589FA720" w:rsidR="00B76E33" w:rsidRDefault="00B76E33" w:rsidP="00E94B40">
      <w:r>
        <w:t xml:space="preserve">NOTE: Due to time constraint, </w:t>
      </w:r>
      <w:r w:rsidRPr="00B76E33">
        <w:t xml:space="preserve">I've decided to submit without </w:t>
      </w:r>
      <w:r>
        <w:t>the Multi-threaded part</w:t>
      </w:r>
    </w:p>
    <w:p w14:paraId="16779125" w14:textId="4895B208" w:rsidR="00C93C42" w:rsidRDefault="00C93C42" w:rsidP="00295328">
      <w:pPr>
        <w:pStyle w:val="Heading3"/>
      </w:pPr>
      <w:r>
        <w:lastRenderedPageBreak/>
        <w:t>View</w:t>
      </w:r>
    </w:p>
    <w:p w14:paraId="31DBBF97" w14:textId="16EA8419" w:rsidR="00C93C42" w:rsidRPr="00E94B40" w:rsidRDefault="00295328" w:rsidP="00E94B40">
      <w:r>
        <w:t>I’ve implemented the view using Publisher/Subscriber pattern where controller is publisher and the print wrapper for the view class act as subscriber ~/</w:t>
      </w:r>
      <w:r w:rsidRPr="00295328">
        <w:t>common/PublisherSubscriber.py</w:t>
      </w:r>
    </w:p>
    <w:p w14:paraId="2BB6BA08" w14:textId="5F33ED9D" w:rsidR="00E94B40" w:rsidRDefault="00E94B40" w:rsidP="00E94B40">
      <w:pPr>
        <w:pStyle w:val="Heading2"/>
      </w:pPr>
      <w:bookmarkStart w:id="6" w:name="_Toc528364127"/>
      <w:r>
        <w:t>Services Component</w:t>
      </w:r>
      <w:bookmarkEnd w:id="6"/>
    </w:p>
    <w:p w14:paraId="662F784C" w14:textId="348EC0E9" w:rsidR="00E94B40" w:rsidRDefault="00E94B40" w:rsidP="00E94B40">
      <w:r>
        <w:t>There are 4 different services used by the application component as following:</w:t>
      </w:r>
    </w:p>
    <w:p w14:paraId="638B71D3" w14:textId="14D45EFA" w:rsidR="00E94B40" w:rsidRDefault="00E94B40" w:rsidP="00C93C42">
      <w:pPr>
        <w:ind w:left="720"/>
      </w:pPr>
      <w:proofErr w:type="spellStart"/>
      <w:r w:rsidRPr="000D7EE3">
        <w:rPr>
          <w:rStyle w:val="Heading3Char"/>
        </w:rPr>
        <w:t>LocationService</w:t>
      </w:r>
      <w:proofErr w:type="spellEnd"/>
      <w:r>
        <w:t xml:space="preserve"> (See </w:t>
      </w:r>
      <w:hyperlink w:anchor="_Distance_calculation_kernel" w:history="1">
        <w:r w:rsidRPr="0096379C">
          <w:rPr>
            <w:rStyle w:val="Hyperlink"/>
          </w:rPr>
          <w:t>Distance Calculation Kernel Section</w:t>
        </w:r>
      </w:hyperlink>
      <w:r>
        <w:t>)</w:t>
      </w:r>
    </w:p>
    <w:p w14:paraId="15A9C79E" w14:textId="289C13C2" w:rsidR="00E94B40" w:rsidRDefault="00E94B40" w:rsidP="00C93C42">
      <w:pPr>
        <w:pStyle w:val="Heading3"/>
        <w:ind w:left="720"/>
      </w:pPr>
      <w:proofErr w:type="spellStart"/>
      <w:r>
        <w:t>FileLoaderService</w:t>
      </w:r>
      <w:proofErr w:type="spellEnd"/>
    </w:p>
    <w:p w14:paraId="06AEC216" w14:textId="515D7E9D" w:rsidR="00E94B40" w:rsidRDefault="00E94B40" w:rsidP="00C93C42">
      <w:pPr>
        <w:ind w:left="720"/>
      </w:pPr>
      <w:r>
        <w:t>Provide a file loading service to application component, I’ve implemented two different policies for I/O</w:t>
      </w:r>
    </w:p>
    <w:p w14:paraId="0ACF314B" w14:textId="780E069A" w:rsidR="00E94B40" w:rsidRDefault="00E94B40" w:rsidP="00C93C42">
      <w:pPr>
        <w:pStyle w:val="ListParagraph"/>
        <w:numPr>
          <w:ilvl w:val="0"/>
          <w:numId w:val="16"/>
        </w:numPr>
        <w:ind w:left="1080"/>
      </w:pPr>
      <w:proofErr w:type="spellStart"/>
      <w:r>
        <w:t>InMemory</w:t>
      </w:r>
      <w:proofErr w:type="spellEnd"/>
      <w:r>
        <w:t xml:space="preserve"> </w:t>
      </w:r>
      <w:proofErr w:type="spellStart"/>
      <w:r>
        <w:t>FileLoader</w:t>
      </w:r>
      <w:proofErr w:type="spellEnd"/>
    </w:p>
    <w:p w14:paraId="4D203C01" w14:textId="505E0E04" w:rsidR="00E94B40" w:rsidRDefault="00E94B40" w:rsidP="00C93C42">
      <w:pPr>
        <w:pStyle w:val="ListParagraph"/>
        <w:numPr>
          <w:ilvl w:val="0"/>
          <w:numId w:val="16"/>
        </w:numPr>
        <w:ind w:left="1080"/>
      </w:pPr>
      <w:r>
        <w:t>Stream File Loader</w:t>
      </w:r>
    </w:p>
    <w:p w14:paraId="434C926F" w14:textId="4B8EE320" w:rsidR="00E94B40" w:rsidRDefault="00E94B40" w:rsidP="00C93C42">
      <w:pPr>
        <w:ind w:left="720"/>
      </w:pPr>
      <w:r>
        <w:t xml:space="preserve">In case we have at least 70% of the free memory that can fit the target customer file then we will use the </w:t>
      </w:r>
      <w:proofErr w:type="spellStart"/>
      <w:r>
        <w:t>InMemory</w:t>
      </w:r>
      <w:proofErr w:type="spellEnd"/>
      <w:r>
        <w:t xml:space="preserve">. Otherwise we use Stream file loader for big file size that </w:t>
      </w:r>
      <w:r w:rsidR="00B76E33">
        <w:t xml:space="preserve">won’t </w:t>
      </w:r>
      <w:r>
        <w:t>fit in the memory.</w:t>
      </w:r>
    </w:p>
    <w:p w14:paraId="3FAEEB89" w14:textId="3E9F4C30" w:rsidR="00E94B40" w:rsidRDefault="000D7EE3" w:rsidP="00C93C42">
      <w:pPr>
        <w:pStyle w:val="Heading3"/>
        <w:ind w:left="720"/>
      </w:pPr>
      <w:proofErr w:type="spellStart"/>
      <w:r w:rsidRPr="000D7EE3">
        <w:t>DependencyInjection</w:t>
      </w:r>
      <w:r w:rsidR="00C80FA2">
        <w:t>Service</w:t>
      </w:r>
      <w:proofErr w:type="spellEnd"/>
    </w:p>
    <w:p w14:paraId="654964FE" w14:textId="35754238" w:rsidR="000D7EE3" w:rsidRDefault="00C80FA2" w:rsidP="00C93C42">
      <w:pPr>
        <w:ind w:left="720"/>
      </w:pPr>
      <w:r>
        <w:t>Using DI for all instantiation</w:t>
      </w:r>
    </w:p>
    <w:p w14:paraId="6E7A2C31" w14:textId="4FEFA559" w:rsidR="008D5B00" w:rsidRDefault="008D5B00" w:rsidP="00C93C42">
      <w:pPr>
        <w:pStyle w:val="Heading3"/>
        <w:ind w:left="720"/>
      </w:pPr>
      <w:proofErr w:type="spellStart"/>
      <w:r w:rsidRPr="008D5B00">
        <w:t>UnitsConversionServices</w:t>
      </w:r>
      <w:proofErr w:type="spellEnd"/>
    </w:p>
    <w:p w14:paraId="18AE2C3F" w14:textId="1ABB64EF" w:rsidR="00C80FA2" w:rsidRPr="00E94B40" w:rsidRDefault="0096379C" w:rsidP="00C93C42">
      <w:pPr>
        <w:ind w:left="720"/>
      </w:pPr>
      <w:r>
        <w:t xml:space="preserve">Provide distance units conversion (currently between </w:t>
      </w:r>
      <w:proofErr w:type="spellStart"/>
      <w:r>
        <w:t>metre</w:t>
      </w:r>
      <w:proofErr w:type="spellEnd"/>
      <w:r>
        <w:t xml:space="preserve"> to kilometer but included for generality if empirical system would be required)</w:t>
      </w:r>
    </w:p>
    <w:p w14:paraId="261209CF" w14:textId="224CAFEB" w:rsidR="008A431F" w:rsidRDefault="001E0F98" w:rsidP="008A431F">
      <w:pPr>
        <w:pStyle w:val="Heading2"/>
      </w:pPr>
      <w:bookmarkStart w:id="7" w:name="_Distance_calculation_kernel"/>
      <w:bookmarkStart w:id="8" w:name="_Toc528364128"/>
      <w:bookmarkEnd w:id="7"/>
      <w:r>
        <w:t>Distance calculation kernel</w:t>
      </w:r>
      <w:bookmarkEnd w:id="8"/>
    </w:p>
    <w:p w14:paraId="73058AF5" w14:textId="4F4435F1" w:rsidR="001E0F98" w:rsidRDefault="001E0F98" w:rsidP="001E0F98">
      <w:r>
        <w:t xml:space="preserve">The core implementation for calculating a distance between two points is located in </w:t>
      </w:r>
    </w:p>
    <w:p w14:paraId="06D64C53" w14:textId="79AEB91C" w:rsidR="001E0F98" w:rsidRDefault="001E0F98" w:rsidP="001E0F98">
      <w:proofErr w:type="spellStart"/>
      <w:r w:rsidRPr="001E0F98">
        <w:t>DistanceCalculatorKernel</w:t>
      </w:r>
      <w:proofErr w:type="spellEnd"/>
      <w:r w:rsidR="007904A4">
        <w:t xml:space="preserve"> </w:t>
      </w:r>
      <w:r w:rsidR="007904A4">
        <w:fldChar w:fldCharType="begin"/>
      </w:r>
      <w:r w:rsidR="007904A4">
        <w:instrText xml:space="preserve"> LISTNUM </w:instrText>
      </w:r>
      <w:r w:rsidR="007904A4">
        <w:fldChar w:fldCharType="end"/>
      </w:r>
      <w:r>
        <w:t>(~</w:t>
      </w:r>
      <w:r w:rsidRPr="001E0F98">
        <w:t>\Intercom\Services\Location\DistanceCalculatorKernel.py</w:t>
      </w:r>
      <w:r>
        <w:t>)</w:t>
      </w:r>
    </w:p>
    <w:p w14:paraId="79759E95" w14:textId="42752EED" w:rsidR="001E0F98" w:rsidRPr="001E0F98" w:rsidRDefault="001E0F98" w:rsidP="001E0F98">
      <w:r>
        <w:t xml:space="preserve">From this kernel function we built </w:t>
      </w:r>
      <w:proofErr w:type="spellStart"/>
      <w:r>
        <w:t>LocationService</w:t>
      </w:r>
      <w:proofErr w:type="spellEnd"/>
      <w:r>
        <w:t xml:space="preserve"> class (~</w:t>
      </w:r>
      <w:r w:rsidRPr="001E0F98">
        <w:t>C:\data\dev\Intercom\Services\Location\LocationService.py</w:t>
      </w:r>
      <w:r>
        <w:t>) that would take a reference location (in our case Intercom office) and report the distance for all customers)</w:t>
      </w:r>
    </w:p>
    <w:p w14:paraId="6BC245E7" w14:textId="77777777" w:rsidR="001E0F98" w:rsidRPr="001E0F98" w:rsidRDefault="001E0F98" w:rsidP="001E0F98"/>
    <w:p w14:paraId="3FC15977" w14:textId="77777777" w:rsidR="008A431F" w:rsidRPr="008A431F" w:rsidRDefault="008A431F" w:rsidP="008A431F"/>
    <w:p w14:paraId="17962EF1" w14:textId="77777777" w:rsidR="008D5B00" w:rsidRDefault="008D5B00">
      <w:pPr>
        <w:rPr>
          <w:rFonts w:asciiTheme="majorHAnsi" w:hAnsiTheme="majorHAnsi"/>
          <w:caps/>
          <w:color w:val="2E2E2E" w:themeColor="accent2"/>
          <w:spacing w:val="14"/>
          <w:sz w:val="26"/>
          <w:szCs w:val="26"/>
        </w:rPr>
      </w:pPr>
      <w:r>
        <w:br w:type="page"/>
      </w:r>
    </w:p>
    <w:p w14:paraId="358EA5C9" w14:textId="653C081B" w:rsidR="00B40550" w:rsidRDefault="008A431F" w:rsidP="00B40550">
      <w:pPr>
        <w:pStyle w:val="Heading1"/>
      </w:pPr>
      <w:bookmarkStart w:id="9" w:name="_Toc528364129"/>
      <w:r>
        <w:lastRenderedPageBreak/>
        <w:t>Testing</w:t>
      </w:r>
      <w:bookmarkEnd w:id="9"/>
    </w:p>
    <w:p w14:paraId="4B0FF3B6" w14:textId="24577869" w:rsidR="00B40550" w:rsidRDefault="00B40550" w:rsidP="00B40550">
      <w:r>
        <w:t>The following shows a testing taxonomy for the application</w:t>
      </w:r>
    </w:p>
    <w:p w14:paraId="4AB30D2A" w14:textId="69ACA32D" w:rsidR="00B40550" w:rsidRDefault="00B40550" w:rsidP="00B40550">
      <w:r>
        <w:rPr>
          <w:noProof/>
        </w:rPr>
        <w:drawing>
          <wp:inline distT="0" distB="0" distL="0" distR="0" wp14:anchorId="3A6CC1D0" wp14:editId="62757108">
            <wp:extent cx="5478952" cy="348018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t="1662" b="13610"/>
                    <a:stretch/>
                  </pic:blipFill>
                  <pic:spPr bwMode="auto">
                    <a:xfrm>
                      <a:off x="0" y="0"/>
                      <a:ext cx="5479415" cy="3480474"/>
                    </a:xfrm>
                    <a:prstGeom prst="rect">
                      <a:avLst/>
                    </a:prstGeom>
                    <a:noFill/>
                    <a:ln>
                      <a:noFill/>
                    </a:ln>
                    <a:extLst>
                      <a:ext uri="{53640926-AAD7-44D8-BBD7-CCE9431645EC}">
                        <a14:shadowObscured xmlns:a14="http://schemas.microsoft.com/office/drawing/2010/main"/>
                      </a:ext>
                    </a:extLst>
                  </pic:spPr>
                </pic:pic>
              </a:graphicData>
            </a:graphic>
          </wp:inline>
        </w:drawing>
      </w:r>
    </w:p>
    <w:p w14:paraId="490BC872" w14:textId="0C8DE49B" w:rsidR="0096379C" w:rsidRDefault="0096379C" w:rsidP="0096379C">
      <w:r>
        <w:t>We developed two categories of testing:</w:t>
      </w:r>
    </w:p>
    <w:p w14:paraId="3A87C814" w14:textId="33241E50" w:rsidR="0096379C" w:rsidRDefault="0096379C" w:rsidP="0096379C">
      <w:pPr>
        <w:pStyle w:val="ListParagraph"/>
        <w:numPr>
          <w:ilvl w:val="0"/>
          <w:numId w:val="17"/>
        </w:numPr>
      </w:pPr>
      <w:r>
        <w:t>Unit testing</w:t>
      </w:r>
    </w:p>
    <w:p w14:paraId="09267412" w14:textId="21BEB3B2" w:rsidR="0096379C" w:rsidRDefault="0096379C" w:rsidP="0096379C">
      <w:pPr>
        <w:pStyle w:val="ListParagraph"/>
        <w:numPr>
          <w:ilvl w:val="0"/>
          <w:numId w:val="17"/>
        </w:numPr>
      </w:pPr>
      <w:r>
        <w:t>System testing</w:t>
      </w:r>
    </w:p>
    <w:p w14:paraId="2C006DCF" w14:textId="09EF60DB" w:rsidR="0096379C" w:rsidRDefault="0096379C" w:rsidP="0096379C">
      <w:pPr>
        <w:pStyle w:val="Heading2"/>
      </w:pPr>
      <w:bookmarkStart w:id="10" w:name="_Toc528364130"/>
      <w:r>
        <w:t>Unit testing</w:t>
      </w:r>
      <w:bookmarkEnd w:id="10"/>
    </w:p>
    <w:p w14:paraId="3F6358E5" w14:textId="7B6F7BF1" w:rsidR="0096379C" w:rsidRDefault="00D5773A" w:rsidP="0096379C">
      <w:r>
        <w:t>In unit testing we focused on the services components which include</w:t>
      </w:r>
    </w:p>
    <w:p w14:paraId="7EF2D391" w14:textId="00B3DE41" w:rsidR="00D5773A" w:rsidRDefault="00D5773A" w:rsidP="002429FC">
      <w:pPr>
        <w:pStyle w:val="ListParagraph"/>
        <w:numPr>
          <w:ilvl w:val="0"/>
          <w:numId w:val="20"/>
        </w:numPr>
        <w:spacing w:after="0"/>
      </w:pPr>
      <w:r>
        <w:t xml:space="preserve">Distance Calculator </w:t>
      </w:r>
      <w:r w:rsidR="002429FC">
        <w:t>Kernel</w:t>
      </w:r>
      <w:r>
        <w:t xml:space="preserve"> Tester</w:t>
      </w:r>
    </w:p>
    <w:p w14:paraId="132DAF8D" w14:textId="27629B1D" w:rsidR="00D5773A" w:rsidRDefault="00D5773A" w:rsidP="002429FC">
      <w:pPr>
        <w:pStyle w:val="ListParagraph"/>
        <w:numPr>
          <w:ilvl w:val="0"/>
          <w:numId w:val="20"/>
        </w:numPr>
        <w:spacing w:after="0"/>
      </w:pPr>
      <w:r>
        <w:t>Location Services Tester</w:t>
      </w:r>
    </w:p>
    <w:p w14:paraId="0CE569C6" w14:textId="6E26E24F" w:rsidR="00D5773A" w:rsidRDefault="00D5773A" w:rsidP="002429FC">
      <w:pPr>
        <w:pStyle w:val="ListParagraph"/>
        <w:numPr>
          <w:ilvl w:val="0"/>
          <w:numId w:val="20"/>
        </w:numPr>
        <w:spacing w:after="0"/>
      </w:pPr>
      <w:r>
        <w:t>Units Conversion</w:t>
      </w:r>
    </w:p>
    <w:p w14:paraId="64C4D986" w14:textId="3772AEC9" w:rsidR="00D5773A" w:rsidRDefault="00D5773A" w:rsidP="002429FC">
      <w:pPr>
        <w:pStyle w:val="ListParagraph"/>
        <w:numPr>
          <w:ilvl w:val="0"/>
          <w:numId w:val="20"/>
        </w:numPr>
        <w:spacing w:after="0"/>
      </w:pPr>
      <w:r>
        <w:t>DI is tested as part of the system testing</w:t>
      </w:r>
    </w:p>
    <w:p w14:paraId="45A81B87" w14:textId="501C969E" w:rsidR="00D5773A" w:rsidRDefault="00D5773A" w:rsidP="00D5773A">
      <w:pPr>
        <w:pStyle w:val="Heading2"/>
      </w:pPr>
      <w:bookmarkStart w:id="11" w:name="_Toc528364131"/>
      <w:r>
        <w:t>System Testing</w:t>
      </w:r>
      <w:bookmarkEnd w:id="11"/>
    </w:p>
    <w:p w14:paraId="73CB03BC" w14:textId="4E6DC550" w:rsidR="00D5773A" w:rsidRDefault="00D5773A" w:rsidP="00D5773A">
      <w:pPr>
        <w:spacing w:after="0"/>
      </w:pPr>
      <w:r>
        <w:t>For System testing we have two main parts</w:t>
      </w:r>
    </w:p>
    <w:p w14:paraId="64376102" w14:textId="3BA940A0" w:rsidR="00D5773A" w:rsidRDefault="00D5773A" w:rsidP="002429FC">
      <w:pPr>
        <w:pStyle w:val="ListParagraph"/>
        <w:numPr>
          <w:ilvl w:val="0"/>
          <w:numId w:val="21"/>
        </w:numPr>
        <w:spacing w:after="0"/>
      </w:pPr>
      <w:r>
        <w:t>Functional System Testing</w:t>
      </w:r>
    </w:p>
    <w:p w14:paraId="2826D22B" w14:textId="7580E668" w:rsidR="00D5773A" w:rsidRDefault="00D5773A" w:rsidP="002429FC">
      <w:pPr>
        <w:pStyle w:val="ListParagraph"/>
        <w:numPr>
          <w:ilvl w:val="0"/>
          <w:numId w:val="21"/>
        </w:numPr>
        <w:spacing w:after="0"/>
      </w:pPr>
      <w:r>
        <w:t>Non-Functional System Testing</w:t>
      </w:r>
    </w:p>
    <w:p w14:paraId="6D142B53" w14:textId="77777777" w:rsidR="00D5773A" w:rsidRDefault="00D5773A" w:rsidP="00D5773A">
      <w:pPr>
        <w:pStyle w:val="ListParagraph"/>
        <w:spacing w:after="0"/>
      </w:pPr>
    </w:p>
    <w:p w14:paraId="2D1C400B" w14:textId="39CEFF9F" w:rsidR="00D5773A" w:rsidRDefault="00D5773A" w:rsidP="00C93C42">
      <w:pPr>
        <w:pStyle w:val="Heading3"/>
        <w:ind w:left="720"/>
      </w:pPr>
      <w:r>
        <w:t>Functional System Testing</w:t>
      </w:r>
    </w:p>
    <w:p w14:paraId="553142F6" w14:textId="65BA0740" w:rsidR="00D5773A" w:rsidRDefault="00D5773A" w:rsidP="00C93C42">
      <w:pPr>
        <w:pStyle w:val="ListParagraph"/>
        <w:spacing w:after="0"/>
        <w:ind w:left="1080"/>
      </w:pPr>
      <w:r>
        <w:t xml:space="preserve">Include </w:t>
      </w:r>
      <w:r w:rsidRPr="00D5773A">
        <w:rPr>
          <w:b/>
          <w:bCs/>
        </w:rPr>
        <w:t>Smoke testing</w:t>
      </w:r>
      <w:r>
        <w:t xml:space="preserve"> for quick validation</w:t>
      </w:r>
    </w:p>
    <w:p w14:paraId="132668EC" w14:textId="452D8990" w:rsidR="00D5773A" w:rsidRDefault="00D5773A" w:rsidP="00C93C42">
      <w:pPr>
        <w:pStyle w:val="ListParagraph"/>
        <w:spacing w:after="0"/>
        <w:ind w:left="1080"/>
      </w:pPr>
      <w:r>
        <w:t xml:space="preserve">Include </w:t>
      </w:r>
      <w:r w:rsidRPr="00D5773A">
        <w:rPr>
          <w:b/>
          <w:bCs/>
        </w:rPr>
        <w:t>Usability testing</w:t>
      </w:r>
      <w:r>
        <w:t xml:space="preserve"> for making sure application level parameters are respected by user</w:t>
      </w:r>
    </w:p>
    <w:p w14:paraId="5E1B2B6F" w14:textId="3FC36122" w:rsidR="00D5773A" w:rsidRDefault="00D5773A" w:rsidP="00C93C42">
      <w:pPr>
        <w:pStyle w:val="Heading3"/>
        <w:ind w:left="720"/>
      </w:pPr>
      <w:r>
        <w:lastRenderedPageBreak/>
        <w:t>Non-Functional System Testing</w:t>
      </w:r>
    </w:p>
    <w:p w14:paraId="535E3610" w14:textId="6D364399" w:rsidR="00D5773A" w:rsidRDefault="00D5773A" w:rsidP="00C93C42">
      <w:pPr>
        <w:pStyle w:val="ListParagraph"/>
        <w:spacing w:after="0"/>
        <w:ind w:left="1080"/>
      </w:pPr>
      <w:r>
        <w:t xml:space="preserve">Include </w:t>
      </w:r>
      <w:r w:rsidRPr="00D5773A">
        <w:rPr>
          <w:b/>
          <w:bCs/>
        </w:rPr>
        <w:t>Stress testing</w:t>
      </w:r>
      <w:r>
        <w:t xml:space="preserve"> for making sure application won’t misbehave with large files, in this test we take the content of the standard customer files and replicated for large file 50MB and allow the application to press all the data without any kind of failure.</w:t>
      </w:r>
    </w:p>
    <w:p w14:paraId="17FC3CFE" w14:textId="766CBF53" w:rsidR="00D5773A" w:rsidRDefault="00D5773A" w:rsidP="00C93C42">
      <w:pPr>
        <w:pStyle w:val="ListParagraph"/>
        <w:spacing w:after="0"/>
        <w:ind w:left="1080"/>
      </w:pPr>
      <w:r>
        <w:t xml:space="preserve">Include </w:t>
      </w:r>
      <w:r w:rsidRPr="00D5773A">
        <w:rPr>
          <w:b/>
          <w:bCs/>
        </w:rPr>
        <w:t>Fault Tolerance</w:t>
      </w:r>
      <w:r>
        <w:t xml:space="preserve"> testing make sure the passed file content is in correct format without missing invalid field(s)</w:t>
      </w:r>
    </w:p>
    <w:p w14:paraId="44F4BDB3" w14:textId="77777777" w:rsidR="00C93C42" w:rsidRDefault="00C93C42" w:rsidP="00C93C42">
      <w:pPr>
        <w:pStyle w:val="ListParagraph"/>
        <w:spacing w:after="0"/>
        <w:ind w:left="1080"/>
      </w:pPr>
    </w:p>
    <w:p w14:paraId="2C9528BB" w14:textId="7C1E6141" w:rsidR="00D5773A" w:rsidRDefault="00D5773A" w:rsidP="00D5773A">
      <w:pPr>
        <w:spacing w:after="0"/>
        <w:ind w:left="0"/>
      </w:pPr>
      <w:r>
        <w:t xml:space="preserve">And each of the above categories </w:t>
      </w:r>
      <w:r w:rsidR="00411384">
        <w:t>implement set of test cases methods for different combination.</w:t>
      </w:r>
      <w:r w:rsidR="00495FCA">
        <w:t xml:space="preserve"> All under QA directory.</w:t>
      </w:r>
    </w:p>
    <w:p w14:paraId="3485E3AA" w14:textId="77777777" w:rsidR="00C93C42" w:rsidRPr="0096379C" w:rsidRDefault="00C93C42" w:rsidP="00D5773A">
      <w:pPr>
        <w:spacing w:after="0"/>
        <w:ind w:left="0"/>
      </w:pPr>
    </w:p>
    <w:p w14:paraId="0EFB03AF" w14:textId="77777777" w:rsidR="007904A4" w:rsidRDefault="007904A4" w:rsidP="007904A4">
      <w:pPr>
        <w:pStyle w:val="Heading2"/>
      </w:pPr>
      <w:bookmarkStart w:id="12" w:name="_Toc528364132"/>
      <w:r>
        <w:t>Special Case – Antipode</w:t>
      </w:r>
      <w:bookmarkEnd w:id="12"/>
    </w:p>
    <w:p w14:paraId="4EC906E6" w14:textId="4456563C" w:rsidR="007904A4" w:rsidRPr="001E0F98" w:rsidRDefault="007904A4" w:rsidP="00D5773A">
      <w:r>
        <w:t>From Wikipedia (</w:t>
      </w:r>
      <w:hyperlink r:id="rId12" w:history="1">
        <w:r w:rsidRPr="009F7F0A">
          <w:rPr>
            <w:rStyle w:val="Hyperlink"/>
          </w:rPr>
          <w:t>https://en.wikipedia.org/wiki/Great-circle_distance</w:t>
        </w:r>
      </w:hyperlink>
      <w:r>
        <w:t xml:space="preserve">) </w:t>
      </w:r>
      <w:r w:rsidR="00D5773A">
        <w:t xml:space="preserve">we used </w:t>
      </w:r>
      <w:hyperlink r:id="rId13" w:history="1">
        <w:proofErr w:type="spellStart"/>
        <w:r w:rsidR="00D5773A">
          <w:rPr>
            <w:rStyle w:val="Hyperlink"/>
            <w:rFonts w:ascii="Arial" w:hAnsi="Arial" w:cs="Arial"/>
            <w:color w:val="0B0080"/>
            <w:sz w:val="21"/>
            <w:szCs w:val="21"/>
            <w:shd w:val="clear" w:color="auto" w:fill="FFFFFF"/>
          </w:rPr>
          <w:t>Vincenty</w:t>
        </w:r>
        <w:proofErr w:type="spellEnd"/>
        <w:r w:rsidR="00D5773A">
          <w:rPr>
            <w:rStyle w:val="Hyperlink"/>
            <w:rFonts w:ascii="Arial" w:hAnsi="Arial" w:cs="Arial"/>
            <w:color w:val="0B0080"/>
            <w:sz w:val="21"/>
            <w:szCs w:val="21"/>
            <w:shd w:val="clear" w:color="auto" w:fill="FFFFFF"/>
          </w:rPr>
          <w:t xml:space="preserve"> formula</w:t>
        </w:r>
      </w:hyperlink>
      <w:r w:rsidR="00D5773A">
        <w:rPr>
          <w:rFonts w:ascii="Arial" w:hAnsi="Arial" w:cs="Arial"/>
          <w:color w:val="222222"/>
          <w:sz w:val="21"/>
          <w:szCs w:val="21"/>
          <w:shd w:val="clear" w:color="auto" w:fill="FFFFFF"/>
        </w:rPr>
        <w:t> </w:t>
      </w:r>
      <w:r w:rsidR="00D5773A">
        <w:t xml:space="preserve"> that handles antipode corner case and a test case has been developed to test it at </w:t>
      </w:r>
      <w:proofErr w:type="spellStart"/>
      <w:r w:rsidR="00D5773A" w:rsidRPr="00D5773A">
        <w:rPr>
          <w:b/>
          <w:bCs/>
        </w:rPr>
        <w:t>DistanceCalculatorKernelTester.test_valid_antipode_distance</w:t>
      </w:r>
      <w:proofErr w:type="spellEnd"/>
    </w:p>
    <w:p w14:paraId="2A6E2224" w14:textId="77777777" w:rsidR="001E0F98" w:rsidRDefault="001E0F98" w:rsidP="008A431F">
      <w:pPr>
        <w:pStyle w:val="Heading1"/>
      </w:pPr>
    </w:p>
    <w:p w14:paraId="4965C70B" w14:textId="77777777" w:rsidR="008A431F" w:rsidRDefault="008A431F">
      <w:pPr>
        <w:rPr>
          <w:rFonts w:asciiTheme="majorHAnsi" w:hAnsiTheme="majorHAnsi"/>
          <w:caps/>
          <w:color w:val="2E2E2E" w:themeColor="accent2"/>
          <w:spacing w:val="14"/>
          <w:sz w:val="26"/>
          <w:szCs w:val="26"/>
        </w:rPr>
      </w:pPr>
      <w:r>
        <w:br w:type="page"/>
      </w:r>
    </w:p>
    <w:p w14:paraId="3E92CA9D" w14:textId="0681F949" w:rsidR="00044798" w:rsidRDefault="00044798" w:rsidP="00044798">
      <w:pPr>
        <w:pStyle w:val="Heading1"/>
      </w:pPr>
      <w:bookmarkStart w:id="13" w:name="_Toc528364133"/>
      <w:r>
        <w:lastRenderedPageBreak/>
        <w:t>Appendex I – Logging</w:t>
      </w:r>
      <w:bookmarkEnd w:id="13"/>
    </w:p>
    <w:p w14:paraId="65796091" w14:textId="77777777" w:rsidR="00044798" w:rsidRDefault="00044798">
      <w:r>
        <w:t>As part of production tasks is to provide logging, I’ve added logging level</w:t>
      </w:r>
    </w:p>
    <w:p w14:paraId="4C621922" w14:textId="77777777" w:rsidR="00044798" w:rsidRDefault="00044798">
      <w:r>
        <w:t>Every run will produce new log file stamped by data and time up to millisecond of the run.</w:t>
      </w:r>
    </w:p>
    <w:p w14:paraId="677159E2" w14:textId="77777777" w:rsidR="00044798" w:rsidRDefault="00044798" w:rsidP="00044798">
      <w:r>
        <w:t>Sample of log file for standard customer file</w:t>
      </w:r>
    </w:p>
    <w:p w14:paraId="58F84129" w14:textId="77777777" w:rsidR="00797FA5" w:rsidRDefault="00044798" w:rsidP="00044798">
      <w:r>
        <w:object w:dxaOrig="1539" w:dyaOrig="998" w14:anchorId="1FBF7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4" o:title=""/>
          </v:shape>
          <o:OLEObject Type="Embed" ProgID="Package" ShapeID="_x0000_i1025" DrawAspect="Icon" ObjectID="_1602105959" r:id="rId15"/>
        </w:object>
      </w:r>
    </w:p>
    <w:p w14:paraId="46E8AC38" w14:textId="56630EE4" w:rsidR="00797FA5" w:rsidRDefault="00797FA5" w:rsidP="00797FA5">
      <w:pPr>
        <w:pStyle w:val="Heading1"/>
      </w:pPr>
      <w:bookmarkStart w:id="14" w:name="_Toc528364134"/>
      <w:r>
        <w:t>Appendex I</w:t>
      </w:r>
      <w:r w:rsidR="00643C16">
        <w:t>I</w:t>
      </w:r>
      <w:r>
        <w:t xml:space="preserve"> – </w:t>
      </w:r>
      <w:r>
        <w:t>Config</w:t>
      </w:r>
      <w:bookmarkEnd w:id="14"/>
    </w:p>
    <w:p w14:paraId="73EC12E1" w14:textId="5D228B98" w:rsidR="00797FA5" w:rsidRDefault="00797FA5" w:rsidP="00797FA5">
      <w:r>
        <w:t>For application level configuration a class Config @ (~</w:t>
      </w:r>
      <w:r w:rsidRPr="00797FA5">
        <w:t>\Intercom\common\config.py</w:t>
      </w:r>
      <w:r>
        <w:t>) contains precision and default unit used</w:t>
      </w:r>
    </w:p>
    <w:p w14:paraId="24F95E2E" w14:textId="77777777" w:rsidR="00797FA5" w:rsidRPr="00797FA5" w:rsidRDefault="00797FA5" w:rsidP="00797F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4"/>
          <w:szCs w:val="24"/>
          <w:lang w:eastAsia="en-US"/>
        </w:rPr>
      </w:pPr>
      <w:r w:rsidRPr="00797FA5">
        <w:rPr>
          <w:rFonts w:ascii="Courier New" w:eastAsia="Times New Roman" w:hAnsi="Courier New" w:cs="Courier New"/>
          <w:color w:val="A9B7C6"/>
          <w:sz w:val="24"/>
          <w:szCs w:val="24"/>
          <w:lang w:eastAsia="en-US"/>
        </w:rPr>
        <w:t xml:space="preserve">SEARCH_PRECISION_DEFAULT = </w:t>
      </w:r>
      <w:r w:rsidRPr="00797FA5">
        <w:rPr>
          <w:rFonts w:ascii="Courier New" w:eastAsia="Times New Roman" w:hAnsi="Courier New" w:cs="Courier New"/>
          <w:color w:val="6897BB"/>
          <w:sz w:val="24"/>
          <w:szCs w:val="24"/>
          <w:lang w:eastAsia="en-US"/>
        </w:rPr>
        <w:t>1</w:t>
      </w:r>
      <w:r w:rsidRPr="00797FA5">
        <w:rPr>
          <w:rFonts w:ascii="Courier New" w:eastAsia="Times New Roman" w:hAnsi="Courier New" w:cs="Courier New"/>
          <w:color w:val="6897BB"/>
          <w:sz w:val="24"/>
          <w:szCs w:val="24"/>
          <w:lang w:eastAsia="en-US"/>
        </w:rPr>
        <w:br/>
      </w:r>
      <w:r w:rsidRPr="00797FA5">
        <w:rPr>
          <w:rFonts w:ascii="Courier New" w:eastAsia="Times New Roman" w:hAnsi="Courier New" w:cs="Courier New"/>
          <w:color w:val="6A8759"/>
          <w:sz w:val="24"/>
          <w:szCs w:val="24"/>
          <w:lang w:eastAsia="en-US"/>
        </w:rPr>
        <w:t>"""</w:t>
      </w:r>
      <w:r w:rsidRPr="00797FA5">
        <w:rPr>
          <w:rFonts w:ascii="Courier New" w:eastAsia="Times New Roman" w:hAnsi="Courier New" w:cs="Courier New"/>
          <w:color w:val="6A8759"/>
          <w:sz w:val="24"/>
          <w:szCs w:val="24"/>
          <w:lang w:eastAsia="en-US"/>
        </w:rPr>
        <w:br/>
        <w:t xml:space="preserve">Search precision defines searching rounding level, where 1 =&gt; </w:t>
      </w:r>
      <w:proofErr w:type="gramStart"/>
      <w:r w:rsidRPr="00797FA5">
        <w:rPr>
          <w:rFonts w:ascii="Courier New" w:eastAsia="Times New Roman" w:hAnsi="Courier New" w:cs="Courier New"/>
          <w:color w:val="6A8759"/>
          <w:sz w:val="24"/>
          <w:szCs w:val="24"/>
          <w:lang w:eastAsia="en-US"/>
        </w:rPr>
        <w:t>0.#</w:t>
      </w:r>
      <w:proofErr w:type="gramEnd"/>
      <w:r w:rsidRPr="00797FA5">
        <w:rPr>
          <w:rFonts w:ascii="Courier New" w:eastAsia="Times New Roman" w:hAnsi="Courier New" w:cs="Courier New"/>
          <w:color w:val="6A8759"/>
          <w:sz w:val="24"/>
          <w:szCs w:val="24"/>
          <w:lang w:eastAsia="en-US"/>
        </w:rPr>
        <w:t>, 2 =&gt; 0.## ...</w:t>
      </w:r>
      <w:proofErr w:type="spellStart"/>
      <w:r w:rsidRPr="00797FA5">
        <w:rPr>
          <w:rFonts w:ascii="Courier New" w:eastAsia="Times New Roman" w:hAnsi="Courier New" w:cs="Courier New"/>
          <w:color w:val="6A8759"/>
          <w:sz w:val="24"/>
          <w:szCs w:val="24"/>
          <w:lang w:eastAsia="en-US"/>
        </w:rPr>
        <w:t>etc</w:t>
      </w:r>
      <w:proofErr w:type="spellEnd"/>
      <w:r w:rsidRPr="00797FA5">
        <w:rPr>
          <w:rFonts w:ascii="Courier New" w:eastAsia="Times New Roman" w:hAnsi="Courier New" w:cs="Courier New"/>
          <w:color w:val="6A8759"/>
          <w:sz w:val="24"/>
          <w:szCs w:val="24"/>
          <w:lang w:eastAsia="en-US"/>
        </w:rPr>
        <w:br/>
        <w:t>"""</w:t>
      </w:r>
      <w:r w:rsidRPr="00797FA5">
        <w:rPr>
          <w:rFonts w:ascii="Courier New" w:eastAsia="Times New Roman" w:hAnsi="Courier New" w:cs="Courier New"/>
          <w:color w:val="6A8759"/>
          <w:sz w:val="24"/>
          <w:szCs w:val="24"/>
          <w:lang w:eastAsia="en-US"/>
        </w:rPr>
        <w:br/>
      </w:r>
      <w:r w:rsidRPr="00797FA5">
        <w:rPr>
          <w:rFonts w:ascii="Courier New" w:eastAsia="Times New Roman" w:hAnsi="Courier New" w:cs="Courier New"/>
          <w:color w:val="6A8759"/>
          <w:sz w:val="24"/>
          <w:szCs w:val="24"/>
          <w:lang w:eastAsia="en-US"/>
        </w:rPr>
        <w:br/>
      </w:r>
      <w:r w:rsidRPr="00797FA5">
        <w:rPr>
          <w:rFonts w:ascii="Courier New" w:eastAsia="Times New Roman" w:hAnsi="Courier New" w:cs="Courier New"/>
          <w:color w:val="A9B7C6"/>
          <w:sz w:val="24"/>
          <w:szCs w:val="24"/>
          <w:lang w:eastAsia="en-US"/>
        </w:rPr>
        <w:t xml:space="preserve">SEARCH_DISTANCE_UNITS = </w:t>
      </w:r>
      <w:proofErr w:type="spellStart"/>
      <w:r w:rsidRPr="00797FA5">
        <w:rPr>
          <w:rFonts w:ascii="Courier New" w:eastAsia="Times New Roman" w:hAnsi="Courier New" w:cs="Courier New"/>
          <w:color w:val="A9B7C6"/>
          <w:sz w:val="24"/>
          <w:szCs w:val="24"/>
          <w:lang w:eastAsia="en-US"/>
        </w:rPr>
        <w:t>DistanceUnit.KILOMETRE</w:t>
      </w:r>
      <w:proofErr w:type="spellEnd"/>
      <w:r w:rsidRPr="00797FA5">
        <w:rPr>
          <w:rFonts w:ascii="Courier New" w:eastAsia="Times New Roman" w:hAnsi="Courier New" w:cs="Courier New"/>
          <w:color w:val="A9B7C6"/>
          <w:sz w:val="24"/>
          <w:szCs w:val="24"/>
          <w:lang w:eastAsia="en-US"/>
        </w:rPr>
        <w:br/>
      </w:r>
      <w:r w:rsidRPr="00797FA5">
        <w:rPr>
          <w:rFonts w:ascii="Courier New" w:eastAsia="Times New Roman" w:hAnsi="Courier New" w:cs="Courier New"/>
          <w:color w:val="6A8759"/>
          <w:sz w:val="24"/>
          <w:szCs w:val="24"/>
          <w:lang w:eastAsia="en-US"/>
        </w:rPr>
        <w:t>"""</w:t>
      </w:r>
      <w:r w:rsidRPr="00797FA5">
        <w:rPr>
          <w:rFonts w:ascii="Courier New" w:eastAsia="Times New Roman" w:hAnsi="Courier New" w:cs="Courier New"/>
          <w:color w:val="6A8759"/>
          <w:sz w:val="24"/>
          <w:szCs w:val="24"/>
          <w:lang w:eastAsia="en-US"/>
        </w:rPr>
        <w:br/>
        <w:t xml:space="preserve">Search distance units defines application level unit to be used in distances calculation. </w:t>
      </w:r>
      <w:r w:rsidRPr="00797FA5">
        <w:rPr>
          <w:rFonts w:ascii="Courier New" w:eastAsia="Times New Roman" w:hAnsi="Courier New" w:cs="Courier New"/>
          <w:color w:val="6A8759"/>
          <w:sz w:val="24"/>
          <w:szCs w:val="24"/>
          <w:lang w:eastAsia="en-US"/>
        </w:rPr>
        <w:br/>
        <w:t>"""</w:t>
      </w:r>
    </w:p>
    <w:p w14:paraId="48407C3B" w14:textId="77777777" w:rsidR="00797FA5" w:rsidRDefault="00797FA5" w:rsidP="00797FA5"/>
    <w:p w14:paraId="1F3E671E" w14:textId="2882E9BC" w:rsidR="008A431F" w:rsidRDefault="008A431F" w:rsidP="008A431F">
      <w:pPr>
        <w:pStyle w:val="Heading1"/>
      </w:pPr>
      <w:bookmarkStart w:id="15" w:name="_Toc528364135"/>
      <w:r>
        <w:t>Appendex I</w:t>
      </w:r>
      <w:r w:rsidR="00044798">
        <w:t>I</w:t>
      </w:r>
      <w:r w:rsidR="00DC2853">
        <w:t>I</w:t>
      </w:r>
      <w:r>
        <w:t xml:space="preserve"> – Command Line ARGS</w:t>
      </w:r>
      <w:bookmarkEnd w:id="15"/>
    </w:p>
    <w:p w14:paraId="283CD8B1" w14:textId="7935768E" w:rsidR="008A431F" w:rsidRDefault="008A431F" w:rsidP="008A431F">
      <w:r>
        <w:t>Running application without any input would show all required command line arguments as following</w:t>
      </w:r>
    </w:p>
    <w:p w14:paraId="300A28DE" w14:textId="77777777" w:rsidR="008A431F" w:rsidRPr="008A431F" w:rsidRDefault="008A431F" w:rsidP="0096379C">
      <w:r w:rsidRPr="008A431F">
        <w:t>C:\ProgramData\Anaconda3\python.exe C:/data/dev/Intercom/main.py</w:t>
      </w:r>
    </w:p>
    <w:p w14:paraId="570305F4" w14:textId="32A41F06" w:rsidR="008A431F" w:rsidRDefault="008A431F" w:rsidP="0096379C">
      <w:r w:rsidRPr="008A431F">
        <w:t xml:space="preserve">usage: main.py [-h] </w:t>
      </w:r>
    </w:p>
    <w:p w14:paraId="436C38AD" w14:textId="77777777" w:rsidR="008A431F" w:rsidRDefault="008A431F" w:rsidP="0096379C">
      <w:r w:rsidRPr="008A431F">
        <w:rPr>
          <w:b/>
          <w:bCs/>
        </w:rPr>
        <w:t>--</w:t>
      </w:r>
      <w:proofErr w:type="spellStart"/>
      <w:r w:rsidRPr="008A431F">
        <w:rPr>
          <w:b/>
          <w:bCs/>
        </w:rPr>
        <w:t>input_file</w:t>
      </w:r>
      <w:proofErr w:type="spellEnd"/>
      <w:r w:rsidRPr="008A431F">
        <w:t xml:space="preserve"> INPUT_FILE </w:t>
      </w:r>
    </w:p>
    <w:p w14:paraId="639B1FD7" w14:textId="2F505764" w:rsidR="008A431F" w:rsidRDefault="008A431F" w:rsidP="0096379C">
      <w:r w:rsidRPr="008A431F">
        <w:t>Path of Command line argument</w:t>
      </w:r>
    </w:p>
    <w:p w14:paraId="735AA647" w14:textId="77777777" w:rsidR="008A431F" w:rsidRDefault="008A431F" w:rsidP="0096379C">
      <w:r w:rsidRPr="008A431F">
        <w:rPr>
          <w:b/>
          <w:bCs/>
        </w:rPr>
        <w:t>--latitude</w:t>
      </w:r>
      <w:r w:rsidRPr="008A431F">
        <w:t xml:space="preserve"> </w:t>
      </w:r>
      <w:proofErr w:type="spellStart"/>
      <w:r w:rsidRPr="008A431F">
        <w:t>LATITUDE</w:t>
      </w:r>
      <w:proofErr w:type="spellEnd"/>
      <w:r w:rsidRPr="008A431F">
        <w:t xml:space="preserve"> </w:t>
      </w:r>
      <w:r>
        <w:t xml:space="preserve"> </w:t>
      </w:r>
    </w:p>
    <w:p w14:paraId="072C14EF" w14:textId="588BEA1F" w:rsidR="008A431F" w:rsidRPr="008A431F" w:rsidRDefault="008A431F" w:rsidP="0096379C">
      <w:r w:rsidRPr="008A431F">
        <w:t>Reference latitude e.g. InterCom office Latitude</w:t>
      </w:r>
    </w:p>
    <w:p w14:paraId="0646BED0" w14:textId="1DADB707" w:rsidR="008A431F" w:rsidRDefault="008A431F" w:rsidP="0096379C">
      <w:r w:rsidRPr="008A431F">
        <w:rPr>
          <w:b/>
          <w:bCs/>
        </w:rPr>
        <w:t>--longitude</w:t>
      </w:r>
      <w:r>
        <w:t xml:space="preserve"> </w:t>
      </w:r>
      <w:proofErr w:type="spellStart"/>
      <w:r w:rsidRPr="008A431F">
        <w:t>LONGITUDE</w:t>
      </w:r>
      <w:proofErr w:type="spellEnd"/>
      <w:r w:rsidRPr="008A431F">
        <w:t xml:space="preserve"> </w:t>
      </w:r>
    </w:p>
    <w:p w14:paraId="1416D1EF" w14:textId="166ABE0B" w:rsidR="008A431F" w:rsidRPr="008A431F" w:rsidRDefault="008A431F" w:rsidP="0096379C">
      <w:r w:rsidRPr="008A431F">
        <w:t>Reference Longitude e.g. InterCom office Longitude</w:t>
      </w:r>
    </w:p>
    <w:p w14:paraId="61AAE888" w14:textId="18096BB0" w:rsidR="008A431F" w:rsidRDefault="008A431F" w:rsidP="0096379C">
      <w:r w:rsidRPr="008A431F">
        <w:rPr>
          <w:b/>
          <w:bCs/>
        </w:rPr>
        <w:lastRenderedPageBreak/>
        <w:t>--</w:t>
      </w:r>
      <w:proofErr w:type="spellStart"/>
      <w:r w:rsidRPr="008A431F">
        <w:rPr>
          <w:b/>
          <w:bCs/>
        </w:rPr>
        <w:t>search_radius</w:t>
      </w:r>
      <w:proofErr w:type="spellEnd"/>
      <w:r w:rsidRPr="008A431F">
        <w:t xml:space="preserve"> SEARCH_RADIUS</w:t>
      </w:r>
    </w:p>
    <w:p w14:paraId="416E10B4" w14:textId="0F897CA6" w:rsidR="008A431F" w:rsidRDefault="008A431F" w:rsidP="0096379C">
      <w:r>
        <w:t>Searching radius that would accept the customer for invitiation (In KM) e.g. 100KM</w:t>
      </w:r>
    </w:p>
    <w:p w14:paraId="74A78963" w14:textId="1BAB1316" w:rsidR="008A431F" w:rsidRDefault="008A431F" w:rsidP="0096379C">
      <w:r w:rsidRPr="008A431F">
        <w:t xml:space="preserve">               [</w:t>
      </w:r>
      <w:r w:rsidRPr="008A431F">
        <w:rPr>
          <w:b/>
          <w:bCs/>
        </w:rPr>
        <w:t>--stop_on_failure</w:t>
      </w:r>
      <w:r w:rsidRPr="008A431F">
        <w:t xml:space="preserve"> STOP_ON_FAILURE]</w:t>
      </w:r>
    </w:p>
    <w:p w14:paraId="03ED7216" w14:textId="3780F43B" w:rsidR="008A431F" w:rsidRDefault="008A431F" w:rsidP="0096379C">
      <w:r>
        <w:t>Flat to stop the execution of the application if one-line error, otherwise it will show that error and continue (default False)</w:t>
      </w:r>
    </w:p>
    <w:p w14:paraId="5A4E8EF4" w14:textId="7CB98615" w:rsidR="008A431F" w:rsidRDefault="008A431F" w:rsidP="0096379C">
      <w:r w:rsidRPr="008A431F">
        <w:t xml:space="preserve">               [</w:t>
      </w:r>
      <w:r w:rsidRPr="008A431F">
        <w:rPr>
          <w:b/>
          <w:bCs/>
        </w:rPr>
        <w:t>--multithread-enable</w:t>
      </w:r>
      <w:r w:rsidRPr="008A431F">
        <w:t xml:space="preserve"> MULTITHREAD_ENABLE]</w:t>
      </w:r>
    </w:p>
    <w:p w14:paraId="36905393" w14:textId="280FB0DD" w:rsidR="008A431F" w:rsidRDefault="008A431F" w:rsidP="0096379C">
      <w:r>
        <w:t>Enable multi-threading</w:t>
      </w:r>
      <w:r w:rsidR="00A4293A">
        <w:t xml:space="preserve"> execution</w:t>
      </w:r>
    </w:p>
    <w:p w14:paraId="7459DD6B" w14:textId="77777777" w:rsidR="008A431F" w:rsidRPr="008A431F" w:rsidRDefault="008A431F" w:rsidP="0096379C"/>
    <w:p w14:paraId="7E1FB403" w14:textId="43AC169F" w:rsidR="00295328" w:rsidRDefault="008A431F" w:rsidP="0096379C">
      <w:r w:rsidRPr="008A431F">
        <w:t>main.py: the following arguments are required: --input_file, --latitude, --longitude, --</w:t>
      </w:r>
      <w:proofErr w:type="spellStart"/>
      <w:r w:rsidRPr="008A431F">
        <w:t>search_radius</w:t>
      </w:r>
      <w:proofErr w:type="spellEnd"/>
    </w:p>
    <w:p w14:paraId="3BEC9CFE" w14:textId="02137968" w:rsidR="00B76E33" w:rsidRDefault="00B76E33" w:rsidP="0096379C">
      <w:r>
        <w:t>Sample Success Run:</w:t>
      </w:r>
    </w:p>
    <w:p w14:paraId="4BF9F283" w14:textId="77CD005E" w:rsidR="007C31DD" w:rsidRDefault="007C31DD" w:rsidP="0096379C">
      <w:r w:rsidRPr="007C31DD">
        <w:rPr>
          <w:noProof/>
        </w:rPr>
        <w:drawing>
          <wp:inline distT="0" distB="0" distL="0" distR="0" wp14:anchorId="0E941DFF" wp14:editId="2BDAE417">
            <wp:extent cx="548640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95475"/>
                    </a:xfrm>
                    <a:prstGeom prst="rect">
                      <a:avLst/>
                    </a:prstGeom>
                  </pic:spPr>
                </pic:pic>
              </a:graphicData>
            </a:graphic>
          </wp:inline>
        </w:drawing>
      </w:r>
    </w:p>
    <w:p w14:paraId="4A83F432" w14:textId="77777777" w:rsidR="00295328" w:rsidRDefault="00295328">
      <w:r>
        <w:br w:type="page"/>
      </w:r>
    </w:p>
    <w:p w14:paraId="04261CFD" w14:textId="6C442243" w:rsidR="008A431F" w:rsidRDefault="00295328" w:rsidP="00295328">
      <w:pPr>
        <w:pStyle w:val="Heading1"/>
      </w:pPr>
      <w:bookmarkStart w:id="16" w:name="_Toc528364136"/>
      <w:r>
        <w:lastRenderedPageBreak/>
        <w:t>Appendex – I</w:t>
      </w:r>
      <w:r w:rsidR="00DC2853">
        <w:t>V</w:t>
      </w:r>
      <w:bookmarkEnd w:id="16"/>
    </w:p>
    <w:p w14:paraId="71C5E2BE" w14:textId="31107E44" w:rsidR="00295328" w:rsidRDefault="00295328" w:rsidP="0096379C">
      <w:r>
        <w:t>Testing Results</w:t>
      </w:r>
    </w:p>
    <w:p w14:paraId="60C8BB43" w14:textId="671C190A" w:rsidR="00295328" w:rsidRDefault="00295328" w:rsidP="0096379C">
      <w:r w:rsidRPr="00295328">
        <w:rPr>
          <w:noProof/>
        </w:rPr>
        <w:drawing>
          <wp:inline distT="0" distB="0" distL="0" distR="0" wp14:anchorId="3BF979F0" wp14:editId="1743A36B">
            <wp:extent cx="3650776" cy="1191084"/>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008" cy="1207146"/>
                    </a:xfrm>
                    <a:prstGeom prst="rect">
                      <a:avLst/>
                    </a:prstGeom>
                  </pic:spPr>
                </pic:pic>
              </a:graphicData>
            </a:graphic>
          </wp:inline>
        </w:drawing>
      </w:r>
    </w:p>
    <w:p w14:paraId="387F4084" w14:textId="4497E826" w:rsidR="00295328" w:rsidRDefault="00295328" w:rsidP="0096379C">
      <w:r w:rsidRPr="00295328">
        <w:rPr>
          <w:noProof/>
        </w:rPr>
        <w:drawing>
          <wp:inline distT="0" distB="0" distL="0" distR="0" wp14:anchorId="57DAFFAF" wp14:editId="7051A43B">
            <wp:extent cx="3691719" cy="3232022"/>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1751" cy="3258314"/>
                    </a:xfrm>
                    <a:prstGeom prst="rect">
                      <a:avLst/>
                    </a:prstGeom>
                  </pic:spPr>
                </pic:pic>
              </a:graphicData>
            </a:graphic>
          </wp:inline>
        </w:drawing>
      </w:r>
    </w:p>
    <w:p w14:paraId="4A823EE7" w14:textId="03A109B4" w:rsidR="00295328" w:rsidRDefault="00295328" w:rsidP="0096379C">
      <w:r w:rsidRPr="00295328">
        <w:rPr>
          <w:noProof/>
        </w:rPr>
        <w:drawing>
          <wp:inline distT="0" distB="0" distL="0" distR="0" wp14:anchorId="1A8BA95D" wp14:editId="1FE73320">
            <wp:extent cx="3691255" cy="2470302"/>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1172" cy="2490323"/>
                    </a:xfrm>
                    <a:prstGeom prst="rect">
                      <a:avLst/>
                    </a:prstGeom>
                  </pic:spPr>
                </pic:pic>
              </a:graphicData>
            </a:graphic>
          </wp:inline>
        </w:drawing>
      </w:r>
    </w:p>
    <w:p w14:paraId="53FDDEE9" w14:textId="21E5C12B" w:rsidR="00295328" w:rsidRDefault="00295328" w:rsidP="0096379C">
      <w:r w:rsidRPr="00295328">
        <w:rPr>
          <w:noProof/>
        </w:rPr>
        <w:lastRenderedPageBreak/>
        <w:drawing>
          <wp:inline distT="0" distB="0" distL="0" distR="0" wp14:anchorId="7667C52A" wp14:editId="6E2F2685">
            <wp:extent cx="3719015" cy="124924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8550" cy="1275960"/>
                    </a:xfrm>
                    <a:prstGeom prst="rect">
                      <a:avLst/>
                    </a:prstGeom>
                  </pic:spPr>
                </pic:pic>
              </a:graphicData>
            </a:graphic>
          </wp:inline>
        </w:drawing>
      </w:r>
    </w:p>
    <w:p w14:paraId="0630440C" w14:textId="68DE7396" w:rsidR="00295328" w:rsidRDefault="00295328" w:rsidP="0096379C">
      <w:r w:rsidRPr="00295328">
        <w:rPr>
          <w:noProof/>
        </w:rPr>
        <w:drawing>
          <wp:inline distT="0" distB="0" distL="0" distR="0" wp14:anchorId="3A664B4A" wp14:editId="3DE3D7E6">
            <wp:extent cx="3726496" cy="26544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361" cy="2691435"/>
                    </a:xfrm>
                    <a:prstGeom prst="rect">
                      <a:avLst/>
                    </a:prstGeom>
                  </pic:spPr>
                </pic:pic>
              </a:graphicData>
            </a:graphic>
          </wp:inline>
        </w:drawing>
      </w:r>
    </w:p>
    <w:p w14:paraId="390523F3" w14:textId="1597DECE" w:rsidR="00295328" w:rsidRDefault="00295328" w:rsidP="0096379C">
      <w:r w:rsidRPr="00295328">
        <w:rPr>
          <w:noProof/>
        </w:rPr>
        <w:drawing>
          <wp:inline distT="0" distB="0" distL="0" distR="0" wp14:anchorId="0F6CD0D2" wp14:editId="2D3CEE8A">
            <wp:extent cx="3750963" cy="236788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3661" cy="2382215"/>
                    </a:xfrm>
                    <a:prstGeom prst="rect">
                      <a:avLst/>
                    </a:prstGeom>
                  </pic:spPr>
                </pic:pic>
              </a:graphicData>
            </a:graphic>
          </wp:inline>
        </w:drawing>
      </w:r>
    </w:p>
    <w:p w14:paraId="7E4B40ED" w14:textId="27F817B8" w:rsidR="00295328" w:rsidRDefault="00295328" w:rsidP="0096379C">
      <w:r w:rsidRPr="00295328">
        <w:rPr>
          <w:noProof/>
        </w:rPr>
        <w:lastRenderedPageBreak/>
        <w:drawing>
          <wp:inline distT="0" distB="0" distL="0" distR="0" wp14:anchorId="77D337D1" wp14:editId="19352C7B">
            <wp:extent cx="3732663" cy="2433410"/>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9411" cy="2444328"/>
                    </a:xfrm>
                    <a:prstGeom prst="rect">
                      <a:avLst/>
                    </a:prstGeom>
                  </pic:spPr>
                </pic:pic>
              </a:graphicData>
            </a:graphic>
          </wp:inline>
        </w:drawing>
      </w:r>
    </w:p>
    <w:p w14:paraId="73B2A7B0" w14:textId="0EEA7069" w:rsidR="00295328" w:rsidRPr="008A431F" w:rsidRDefault="00295328" w:rsidP="0096379C">
      <w:r w:rsidRPr="00295328">
        <w:rPr>
          <w:noProof/>
        </w:rPr>
        <w:drawing>
          <wp:inline distT="0" distB="0" distL="0" distR="0" wp14:anchorId="52E72504" wp14:editId="6568E91F">
            <wp:extent cx="3773606" cy="2285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0702" cy="2314464"/>
                    </a:xfrm>
                    <a:prstGeom prst="rect">
                      <a:avLst/>
                    </a:prstGeom>
                  </pic:spPr>
                </pic:pic>
              </a:graphicData>
            </a:graphic>
          </wp:inline>
        </w:drawing>
      </w:r>
    </w:p>
    <w:sectPr w:rsidR="00295328" w:rsidRPr="008A431F">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16C48" w14:textId="77777777" w:rsidR="004F7451" w:rsidRDefault="004F7451">
      <w:pPr>
        <w:spacing w:after="0" w:line="240" w:lineRule="auto"/>
      </w:pPr>
      <w:r>
        <w:separator/>
      </w:r>
    </w:p>
    <w:p w14:paraId="4603CB3D" w14:textId="77777777" w:rsidR="004F7451" w:rsidRDefault="004F7451"/>
  </w:endnote>
  <w:endnote w:type="continuationSeparator" w:id="0">
    <w:p w14:paraId="734F1B5F" w14:textId="77777777" w:rsidR="004F7451" w:rsidRDefault="004F7451">
      <w:pPr>
        <w:spacing w:after="0" w:line="240" w:lineRule="auto"/>
      </w:pPr>
      <w:r>
        <w:continuationSeparator/>
      </w:r>
    </w:p>
    <w:p w14:paraId="3CDA0B6A" w14:textId="77777777" w:rsidR="004F7451" w:rsidRDefault="004F74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0392D" w14:textId="77777777" w:rsidR="00696D06" w:rsidRDefault="00696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05F8C" w14:textId="77777777" w:rsidR="00B979D8" w:rsidRDefault="00917394">
    <w:pPr>
      <w:pStyle w:val="Footer"/>
    </w:pPr>
    <w:r>
      <w:fldChar w:fldCharType="begin"/>
    </w:r>
    <w:r>
      <w:instrText xml:space="preserve"> PAGE   \* MERGEFORMAT </w:instrText>
    </w:r>
    <w:r>
      <w:fldChar w:fldCharType="separate"/>
    </w:r>
    <w:r>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ACDD1" w14:textId="77777777" w:rsidR="00696D06" w:rsidRDefault="00696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75C2B" w14:textId="77777777" w:rsidR="004F7451" w:rsidRDefault="004F7451">
      <w:pPr>
        <w:spacing w:after="0" w:line="240" w:lineRule="auto"/>
      </w:pPr>
      <w:r>
        <w:separator/>
      </w:r>
    </w:p>
    <w:p w14:paraId="1F578CE7" w14:textId="77777777" w:rsidR="004F7451" w:rsidRDefault="004F7451"/>
  </w:footnote>
  <w:footnote w:type="continuationSeparator" w:id="0">
    <w:p w14:paraId="36F4C4A0" w14:textId="77777777" w:rsidR="004F7451" w:rsidRDefault="004F7451">
      <w:pPr>
        <w:spacing w:after="0" w:line="240" w:lineRule="auto"/>
      </w:pPr>
      <w:r>
        <w:continuationSeparator/>
      </w:r>
    </w:p>
    <w:p w14:paraId="67280DCE" w14:textId="77777777" w:rsidR="004F7451" w:rsidRDefault="004F74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1F868" w14:textId="77777777" w:rsidR="00696D06" w:rsidRDefault="00696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6AA6E" w14:textId="77777777" w:rsidR="00696D06" w:rsidRDefault="00696D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465FB" w14:textId="77777777" w:rsidR="00696D06" w:rsidRDefault="00696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F613E16"/>
    <w:multiLevelType w:val="hybridMultilevel"/>
    <w:tmpl w:val="4420D73C"/>
    <w:lvl w:ilvl="0" w:tplc="FA9019F2">
      <w:start w:val="1"/>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A92847"/>
    <w:multiLevelType w:val="hybridMultilevel"/>
    <w:tmpl w:val="AD82CD0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364D35"/>
    <w:multiLevelType w:val="hybridMultilevel"/>
    <w:tmpl w:val="F348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51048"/>
    <w:multiLevelType w:val="hybridMultilevel"/>
    <w:tmpl w:val="40A2D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74085"/>
    <w:multiLevelType w:val="hybridMultilevel"/>
    <w:tmpl w:val="ACE8B1B2"/>
    <w:lvl w:ilvl="0" w:tplc="FA9019F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D5796"/>
    <w:multiLevelType w:val="hybridMultilevel"/>
    <w:tmpl w:val="BE0680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8"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0"/>
  </w:num>
  <w:num w:numId="3">
    <w:abstractNumId w:val="1"/>
  </w:num>
  <w:num w:numId="4">
    <w:abstractNumId w:val="2"/>
  </w:num>
  <w:num w:numId="5">
    <w:abstractNumId w:val="3"/>
  </w:num>
  <w:num w:numId="6">
    <w:abstractNumId w:val="18"/>
  </w:num>
  <w:num w:numId="7">
    <w:abstractNumId w:val="4"/>
  </w:num>
  <w:num w:numId="8">
    <w:abstractNumId w:val="5"/>
  </w:num>
  <w:num w:numId="9">
    <w:abstractNumId w:val="6"/>
  </w:num>
  <w:num w:numId="10">
    <w:abstractNumId w:val="7"/>
  </w:num>
  <w:num w:numId="11">
    <w:abstractNumId w:val="8"/>
  </w:num>
  <w:num w:numId="12">
    <w:abstractNumId w:val="19"/>
  </w:num>
  <w:num w:numId="13">
    <w:abstractNumId w:val="9"/>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5"/>
  </w:num>
  <w:num w:numId="18">
    <w:abstractNumId w:val="12"/>
  </w:num>
  <w:num w:numId="19">
    <w:abstractNumId w:val="10"/>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54B"/>
    <w:rsid w:val="00044798"/>
    <w:rsid w:val="00051678"/>
    <w:rsid w:val="00080C63"/>
    <w:rsid w:val="000C47C7"/>
    <w:rsid w:val="000D1F66"/>
    <w:rsid w:val="000D3390"/>
    <w:rsid w:val="000D7EE3"/>
    <w:rsid w:val="001800F8"/>
    <w:rsid w:val="001E0F98"/>
    <w:rsid w:val="002429FC"/>
    <w:rsid w:val="00294C3F"/>
    <w:rsid w:val="00295328"/>
    <w:rsid w:val="002C1552"/>
    <w:rsid w:val="00303660"/>
    <w:rsid w:val="00315E05"/>
    <w:rsid w:val="0034617C"/>
    <w:rsid w:val="00356102"/>
    <w:rsid w:val="003B0C99"/>
    <w:rsid w:val="003F2336"/>
    <w:rsid w:val="003F397A"/>
    <w:rsid w:val="003F3D12"/>
    <w:rsid w:val="00411384"/>
    <w:rsid w:val="004343C1"/>
    <w:rsid w:val="00495FCA"/>
    <w:rsid w:val="004B348A"/>
    <w:rsid w:val="004C0D7C"/>
    <w:rsid w:val="004F7451"/>
    <w:rsid w:val="00521179"/>
    <w:rsid w:val="0055429E"/>
    <w:rsid w:val="00567C7E"/>
    <w:rsid w:val="005C7BF4"/>
    <w:rsid w:val="00643C16"/>
    <w:rsid w:val="00696D06"/>
    <w:rsid w:val="006B6AF4"/>
    <w:rsid w:val="007002A7"/>
    <w:rsid w:val="00721AE6"/>
    <w:rsid w:val="00740829"/>
    <w:rsid w:val="007904A4"/>
    <w:rsid w:val="00793758"/>
    <w:rsid w:val="00797FA5"/>
    <w:rsid w:val="007A06AE"/>
    <w:rsid w:val="007C31DD"/>
    <w:rsid w:val="00807F4F"/>
    <w:rsid w:val="00814746"/>
    <w:rsid w:val="00851BEE"/>
    <w:rsid w:val="00890F29"/>
    <w:rsid w:val="008935AB"/>
    <w:rsid w:val="008A431F"/>
    <w:rsid w:val="008D5B00"/>
    <w:rsid w:val="00917394"/>
    <w:rsid w:val="0096379C"/>
    <w:rsid w:val="009866E2"/>
    <w:rsid w:val="00A0635E"/>
    <w:rsid w:val="00A40744"/>
    <w:rsid w:val="00A4293A"/>
    <w:rsid w:val="00AE3359"/>
    <w:rsid w:val="00B40550"/>
    <w:rsid w:val="00B51EB3"/>
    <w:rsid w:val="00B76E33"/>
    <w:rsid w:val="00B979D8"/>
    <w:rsid w:val="00BB1F80"/>
    <w:rsid w:val="00BB7054"/>
    <w:rsid w:val="00C11B7B"/>
    <w:rsid w:val="00C80FA2"/>
    <w:rsid w:val="00C93C42"/>
    <w:rsid w:val="00CF7F3E"/>
    <w:rsid w:val="00D5773A"/>
    <w:rsid w:val="00DB445C"/>
    <w:rsid w:val="00DB6D46"/>
    <w:rsid w:val="00DC2853"/>
    <w:rsid w:val="00E129F9"/>
    <w:rsid w:val="00E5054B"/>
    <w:rsid w:val="00E60CF9"/>
    <w:rsid w:val="00E94B40"/>
    <w:rsid w:val="00F830CB"/>
    <w:rsid w:val="00FB10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09A8D"/>
  <w15:chartTrackingRefBased/>
  <w15:docId w15:val="{2C8CFD3C-FBEF-4641-91DE-1CBBCC6F9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E94B40"/>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character" w:styleId="Hyperlink">
    <w:name w:val="Hyperlink"/>
    <w:basedOn w:val="DefaultParagraphFont"/>
    <w:uiPriority w:val="99"/>
    <w:unhideWhenUsed/>
    <w:rsid w:val="007904A4"/>
    <w:rPr>
      <w:color w:val="407F83" w:themeColor="hyperlink"/>
      <w:u w:val="single"/>
    </w:rPr>
  </w:style>
  <w:style w:type="character" w:styleId="UnresolvedMention">
    <w:name w:val="Unresolved Mention"/>
    <w:basedOn w:val="DefaultParagraphFont"/>
    <w:uiPriority w:val="99"/>
    <w:semiHidden/>
    <w:unhideWhenUsed/>
    <w:rsid w:val="007904A4"/>
    <w:rPr>
      <w:color w:val="605E5C"/>
      <w:shd w:val="clear" w:color="auto" w:fill="E1DFDD"/>
    </w:rPr>
  </w:style>
  <w:style w:type="character" w:customStyle="1" w:styleId="Heading3Char">
    <w:name w:val="Heading 3 Char"/>
    <w:basedOn w:val="DefaultParagraphFont"/>
    <w:link w:val="Heading3"/>
    <w:uiPriority w:val="9"/>
    <w:rsid w:val="00E94B40"/>
    <w:rPr>
      <w:rFonts w:asciiTheme="majorHAnsi" w:eastAsiaTheme="majorEastAsia" w:hAnsiTheme="majorHAnsi" w:cstheme="majorBidi"/>
      <w:color w:val="373737" w:themeColor="accent1" w:themeShade="7F"/>
      <w:sz w:val="24"/>
      <w:szCs w:val="24"/>
    </w:rPr>
  </w:style>
  <w:style w:type="paragraph" w:styleId="ListParagraph">
    <w:name w:val="List Paragraph"/>
    <w:basedOn w:val="Normal"/>
    <w:uiPriority w:val="34"/>
    <w:unhideWhenUsed/>
    <w:qFormat/>
    <w:rsid w:val="00E94B40"/>
    <w:pPr>
      <w:ind w:left="720"/>
      <w:contextualSpacing/>
    </w:pPr>
  </w:style>
  <w:style w:type="paragraph" w:styleId="TOC1">
    <w:name w:val="toc 1"/>
    <w:basedOn w:val="Normal"/>
    <w:next w:val="Normal"/>
    <w:autoRedefine/>
    <w:uiPriority w:val="39"/>
    <w:unhideWhenUsed/>
    <w:rsid w:val="0096379C"/>
    <w:pPr>
      <w:spacing w:after="100"/>
      <w:ind w:left="0"/>
    </w:pPr>
  </w:style>
  <w:style w:type="paragraph" w:styleId="TOC2">
    <w:name w:val="toc 2"/>
    <w:basedOn w:val="Normal"/>
    <w:next w:val="Normal"/>
    <w:autoRedefine/>
    <w:uiPriority w:val="39"/>
    <w:unhideWhenUsed/>
    <w:rsid w:val="0096379C"/>
    <w:pPr>
      <w:spacing w:after="100"/>
      <w:ind w:left="220"/>
    </w:pPr>
  </w:style>
  <w:style w:type="paragraph" w:styleId="TOC3">
    <w:name w:val="toc 3"/>
    <w:basedOn w:val="Normal"/>
    <w:next w:val="Normal"/>
    <w:autoRedefine/>
    <w:uiPriority w:val="39"/>
    <w:unhideWhenUsed/>
    <w:rsid w:val="0096379C"/>
    <w:pPr>
      <w:spacing w:after="100"/>
      <w:ind w:left="440"/>
    </w:pPr>
  </w:style>
  <w:style w:type="character" w:styleId="FollowedHyperlink">
    <w:name w:val="FollowedHyperlink"/>
    <w:basedOn w:val="DefaultParagraphFont"/>
    <w:uiPriority w:val="99"/>
    <w:semiHidden/>
    <w:unhideWhenUsed/>
    <w:rsid w:val="00D5773A"/>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8278">
      <w:bodyDiv w:val="1"/>
      <w:marLeft w:val="0"/>
      <w:marRight w:val="0"/>
      <w:marTop w:val="0"/>
      <w:marBottom w:val="0"/>
      <w:divBdr>
        <w:top w:val="none" w:sz="0" w:space="0" w:color="auto"/>
        <w:left w:val="none" w:sz="0" w:space="0" w:color="auto"/>
        <w:bottom w:val="none" w:sz="0" w:space="0" w:color="auto"/>
        <w:right w:val="none" w:sz="0" w:space="0" w:color="auto"/>
      </w:divBdr>
    </w:div>
    <w:div w:id="720520384">
      <w:bodyDiv w:val="1"/>
      <w:marLeft w:val="0"/>
      <w:marRight w:val="0"/>
      <w:marTop w:val="0"/>
      <w:marBottom w:val="0"/>
      <w:divBdr>
        <w:top w:val="none" w:sz="0" w:space="0" w:color="auto"/>
        <w:left w:val="none" w:sz="0" w:space="0" w:color="auto"/>
        <w:bottom w:val="none" w:sz="0" w:space="0" w:color="auto"/>
        <w:right w:val="none" w:sz="0" w:space="0" w:color="auto"/>
      </w:divBdr>
    </w:div>
    <w:div w:id="1390812012">
      <w:bodyDiv w:val="1"/>
      <w:marLeft w:val="0"/>
      <w:marRight w:val="0"/>
      <w:marTop w:val="0"/>
      <w:marBottom w:val="0"/>
      <w:divBdr>
        <w:top w:val="none" w:sz="0" w:space="0" w:color="auto"/>
        <w:left w:val="none" w:sz="0" w:space="0" w:color="auto"/>
        <w:bottom w:val="none" w:sz="0" w:space="0" w:color="auto"/>
        <w:right w:val="none" w:sz="0" w:space="0" w:color="auto"/>
      </w:divBdr>
    </w:div>
    <w:div w:id="183738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Vincenty%27s_formulae"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Great-circle_distance"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a\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6B1A2-81A6-4EAD-ACA6-BB722F15A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Template>
  <TotalTime>120</TotalTime>
  <Pages>10</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Youssef</dc:creator>
  <cp:keywords/>
  <dc:description/>
  <cp:lastModifiedBy>Mina Victor</cp:lastModifiedBy>
  <cp:revision>16</cp:revision>
  <dcterms:created xsi:type="dcterms:W3CDTF">2018-10-26T20:58:00Z</dcterms:created>
  <dcterms:modified xsi:type="dcterms:W3CDTF">2018-10-26T23:39:00Z</dcterms:modified>
</cp:coreProperties>
</file>